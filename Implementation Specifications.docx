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0641875"/>
        <w:docPartObj>
          <w:docPartGallery w:val="Cover Pages"/>
          <w:docPartUnique/>
        </w:docPartObj>
      </w:sdtPr>
      <w:sdtEndPr/>
      <w:sdtContent>
        <w:p w14:paraId="414AFAA0" w14:textId="480F9A1B"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476"/>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5-09-30T00:00:00Z">
                    <w:dateFormat w:val="M-d-yyyy"/>
                    <w:lid w:val="en-US"/>
                    <w:storeMappedDataAs w:val="dateTime"/>
                    <w:calendar w:val="gregorian"/>
                  </w:date>
                </w:sdtPr>
                <w:sdtEndPr/>
                <w:sdtContent>
                  <w:p w14:paraId="2018AD6D" w14:textId="3120ECB2" w:rsidR="008D3599" w:rsidRDefault="002B052B">
                    <w:pPr>
                      <w:pStyle w:val="NoSpacing"/>
                      <w:rPr>
                        <w:color w:val="77BB22" w:themeColor="accent1"/>
                        <w:sz w:val="28"/>
                        <w:szCs w:val="28"/>
                      </w:rPr>
                    </w:pPr>
                    <w:r>
                      <w:rPr>
                        <w:color w:val="77BB22" w:themeColor="accent1"/>
                        <w:sz w:val="28"/>
                        <w:szCs w:val="28"/>
                      </w:rPr>
                      <w:t>2015-09-30</w:t>
                    </w:r>
                  </w:p>
                </w:sdtContent>
              </w:sdt>
              <w:p w14:paraId="6DC1E6A4" w14:textId="77777777" w:rsidR="008D3599" w:rsidRDefault="008D3599">
                <w:pPr>
                  <w:pStyle w:val="NoSpacing"/>
                  <w:rPr>
                    <w:color w:val="77BB22" w:themeColor="accent1"/>
                  </w:rPr>
                </w:pPr>
              </w:p>
            </w:tc>
          </w:tr>
        </w:tbl>
        <w:p w14:paraId="07541F8C" w14:textId="52C68BAA"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E74DB1">
          <w:pPr>
            <w:pStyle w:val="TOCHeading"/>
            <w:spacing w:before="0" w:line="240" w:lineRule="auto"/>
          </w:pPr>
          <w:r>
            <w:t>Table of Contents</w:t>
          </w:r>
        </w:p>
        <w:p w14:paraId="3988CBA5" w14:textId="77777777" w:rsidR="00E74DB1" w:rsidRDefault="009E3AD1" w:rsidP="00E74DB1">
          <w:pPr>
            <w:pStyle w:val="TOC1"/>
            <w:tabs>
              <w:tab w:val="left" w:pos="440"/>
              <w:tab w:val="right" w:leader="dot" w:pos="9350"/>
            </w:tabs>
            <w:spacing w:after="0"/>
            <w:rPr>
              <w:rFonts w:cstheme="minorBidi"/>
              <w:noProof/>
            </w:rPr>
          </w:pPr>
          <w:r>
            <w:fldChar w:fldCharType="begin"/>
          </w:r>
          <w:r>
            <w:instrText xml:space="preserve"> TOC \o "1-3" \h \z \u </w:instrText>
          </w:r>
          <w:r>
            <w:fldChar w:fldCharType="separate"/>
          </w:r>
          <w:hyperlink w:anchor="_Toc406057518" w:history="1">
            <w:r w:rsidR="00E74DB1" w:rsidRPr="00F7054C">
              <w:rPr>
                <w:rStyle w:val="Hyperlink"/>
                <w:noProof/>
              </w:rPr>
              <w:t>2</w:t>
            </w:r>
            <w:r w:rsidR="00E74DB1">
              <w:rPr>
                <w:rFonts w:cstheme="minorBidi"/>
                <w:noProof/>
              </w:rPr>
              <w:tab/>
            </w:r>
            <w:r w:rsidR="00E74DB1" w:rsidRPr="00F7054C">
              <w:rPr>
                <w:rStyle w:val="Hyperlink"/>
                <w:noProof/>
              </w:rPr>
              <w:t>The Short of It</w:t>
            </w:r>
            <w:r w:rsidR="00E74DB1">
              <w:rPr>
                <w:noProof/>
                <w:webHidden/>
              </w:rPr>
              <w:tab/>
            </w:r>
            <w:r w:rsidR="00E74DB1">
              <w:rPr>
                <w:noProof/>
                <w:webHidden/>
              </w:rPr>
              <w:fldChar w:fldCharType="begin"/>
            </w:r>
            <w:r w:rsidR="00E74DB1">
              <w:rPr>
                <w:noProof/>
                <w:webHidden/>
              </w:rPr>
              <w:instrText xml:space="preserve"> PAGEREF _Toc406057518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4FF941B2" w14:textId="77777777" w:rsidR="00E74DB1" w:rsidRDefault="00D975B4" w:rsidP="00E74DB1">
          <w:pPr>
            <w:pStyle w:val="TOC1"/>
            <w:tabs>
              <w:tab w:val="left" w:pos="440"/>
              <w:tab w:val="right" w:leader="dot" w:pos="9350"/>
            </w:tabs>
            <w:spacing w:after="0"/>
            <w:rPr>
              <w:rFonts w:cstheme="minorBidi"/>
              <w:noProof/>
            </w:rPr>
          </w:pPr>
          <w:hyperlink w:anchor="_Toc406057519" w:history="1">
            <w:r w:rsidR="00E74DB1" w:rsidRPr="00F7054C">
              <w:rPr>
                <w:rStyle w:val="Hyperlink"/>
                <w:noProof/>
              </w:rPr>
              <w:t>3</w:t>
            </w:r>
            <w:r w:rsidR="00E74DB1">
              <w:rPr>
                <w:rFonts w:cstheme="minorBidi"/>
                <w:noProof/>
              </w:rPr>
              <w:tab/>
            </w:r>
            <w:r w:rsidR="00E74DB1" w:rsidRPr="00F7054C">
              <w:rPr>
                <w:rStyle w:val="Hyperlink"/>
                <w:noProof/>
              </w:rPr>
              <w:t>Definitions</w:t>
            </w:r>
            <w:r w:rsidR="00E74DB1">
              <w:rPr>
                <w:noProof/>
                <w:webHidden/>
              </w:rPr>
              <w:tab/>
            </w:r>
            <w:r w:rsidR="00E74DB1">
              <w:rPr>
                <w:noProof/>
                <w:webHidden/>
              </w:rPr>
              <w:fldChar w:fldCharType="begin"/>
            </w:r>
            <w:r w:rsidR="00E74DB1">
              <w:rPr>
                <w:noProof/>
                <w:webHidden/>
              </w:rPr>
              <w:instrText xml:space="preserve"> PAGEREF _Toc406057519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85A31D1" w14:textId="77777777" w:rsidR="00E74DB1" w:rsidRDefault="00D975B4" w:rsidP="00E74DB1">
          <w:pPr>
            <w:pStyle w:val="TOC2"/>
            <w:tabs>
              <w:tab w:val="left" w:pos="880"/>
              <w:tab w:val="right" w:leader="dot" w:pos="9350"/>
            </w:tabs>
            <w:spacing w:after="0"/>
            <w:rPr>
              <w:rFonts w:cstheme="minorBidi"/>
              <w:noProof/>
            </w:rPr>
          </w:pPr>
          <w:hyperlink w:anchor="_Toc406057520" w:history="1">
            <w:r w:rsidR="00E74DB1" w:rsidRPr="00F7054C">
              <w:rPr>
                <w:rStyle w:val="Hyperlink"/>
                <w:noProof/>
              </w:rPr>
              <w:t>3.1</w:t>
            </w:r>
            <w:r w:rsidR="00E74DB1">
              <w:rPr>
                <w:rFonts w:cstheme="minorBidi"/>
                <w:noProof/>
              </w:rPr>
              <w:tab/>
            </w:r>
            <w:r w:rsidR="00E74DB1" w:rsidRPr="00F7054C">
              <w:rPr>
                <w:rStyle w:val="Hyperlink"/>
                <w:noProof/>
              </w:rPr>
              <w:t>Users</w:t>
            </w:r>
            <w:r w:rsidR="00E74DB1">
              <w:rPr>
                <w:noProof/>
                <w:webHidden/>
              </w:rPr>
              <w:tab/>
            </w:r>
            <w:r w:rsidR="00E74DB1">
              <w:rPr>
                <w:noProof/>
                <w:webHidden/>
              </w:rPr>
              <w:fldChar w:fldCharType="begin"/>
            </w:r>
            <w:r w:rsidR="00E74DB1">
              <w:rPr>
                <w:noProof/>
                <w:webHidden/>
              </w:rPr>
              <w:instrText xml:space="preserve"> PAGEREF _Toc406057520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735E4D6" w14:textId="77777777" w:rsidR="00E74DB1" w:rsidRDefault="00D975B4" w:rsidP="00E74DB1">
          <w:pPr>
            <w:pStyle w:val="TOC3"/>
            <w:tabs>
              <w:tab w:val="left" w:pos="1320"/>
              <w:tab w:val="right" w:leader="dot" w:pos="9350"/>
            </w:tabs>
            <w:spacing w:after="0"/>
            <w:rPr>
              <w:rFonts w:cstheme="minorBidi"/>
              <w:noProof/>
            </w:rPr>
          </w:pPr>
          <w:hyperlink w:anchor="_Toc406057521" w:history="1">
            <w:r w:rsidR="00E74DB1" w:rsidRPr="00F7054C">
              <w:rPr>
                <w:rStyle w:val="Hyperlink"/>
                <w:noProof/>
              </w:rPr>
              <w:t>3.1.1</w:t>
            </w:r>
            <w:r w:rsidR="00E74DB1">
              <w:rPr>
                <w:rFonts w:cstheme="minorBidi"/>
                <w:noProof/>
              </w:rPr>
              <w:tab/>
            </w:r>
            <w:r w:rsidR="00E74DB1" w:rsidRPr="00F7054C">
              <w:rPr>
                <w:rStyle w:val="Hyperlink"/>
                <w:noProof/>
              </w:rPr>
              <w:t>Players</w:t>
            </w:r>
            <w:r w:rsidR="00E74DB1">
              <w:rPr>
                <w:noProof/>
                <w:webHidden/>
              </w:rPr>
              <w:tab/>
            </w:r>
            <w:r w:rsidR="00E74DB1">
              <w:rPr>
                <w:noProof/>
                <w:webHidden/>
              </w:rPr>
              <w:fldChar w:fldCharType="begin"/>
            </w:r>
            <w:r w:rsidR="00E74DB1">
              <w:rPr>
                <w:noProof/>
                <w:webHidden/>
              </w:rPr>
              <w:instrText xml:space="preserve"> PAGEREF _Toc406057521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998AB46" w14:textId="77777777" w:rsidR="00E74DB1" w:rsidRDefault="00D975B4" w:rsidP="00E74DB1">
          <w:pPr>
            <w:pStyle w:val="TOC3"/>
            <w:tabs>
              <w:tab w:val="left" w:pos="1320"/>
              <w:tab w:val="right" w:leader="dot" w:pos="9350"/>
            </w:tabs>
            <w:spacing w:after="0"/>
            <w:rPr>
              <w:rFonts w:cstheme="minorBidi"/>
              <w:noProof/>
            </w:rPr>
          </w:pPr>
          <w:hyperlink w:anchor="_Toc406057522" w:history="1">
            <w:r w:rsidR="00E74DB1" w:rsidRPr="00F7054C">
              <w:rPr>
                <w:rStyle w:val="Hyperlink"/>
                <w:noProof/>
              </w:rPr>
              <w:t>3.1.2</w:t>
            </w:r>
            <w:r w:rsidR="00E74DB1">
              <w:rPr>
                <w:rFonts w:cstheme="minorBidi"/>
                <w:noProof/>
              </w:rPr>
              <w:tab/>
            </w:r>
            <w:r w:rsidR="00E74DB1" w:rsidRPr="00F7054C">
              <w:rPr>
                <w:rStyle w:val="Hyperlink"/>
                <w:noProof/>
              </w:rPr>
              <w:t>Characters</w:t>
            </w:r>
            <w:r w:rsidR="00E74DB1">
              <w:rPr>
                <w:noProof/>
                <w:webHidden/>
              </w:rPr>
              <w:tab/>
            </w:r>
            <w:r w:rsidR="00E74DB1">
              <w:rPr>
                <w:noProof/>
                <w:webHidden/>
              </w:rPr>
              <w:fldChar w:fldCharType="begin"/>
            </w:r>
            <w:r w:rsidR="00E74DB1">
              <w:rPr>
                <w:noProof/>
                <w:webHidden/>
              </w:rPr>
              <w:instrText xml:space="preserve"> PAGEREF _Toc406057522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0EF8BD9" w14:textId="77777777" w:rsidR="00E74DB1" w:rsidRDefault="00D975B4" w:rsidP="00E74DB1">
          <w:pPr>
            <w:pStyle w:val="TOC3"/>
            <w:tabs>
              <w:tab w:val="left" w:pos="1320"/>
              <w:tab w:val="right" w:leader="dot" w:pos="9350"/>
            </w:tabs>
            <w:spacing w:after="0"/>
            <w:rPr>
              <w:rFonts w:cstheme="minorBidi"/>
              <w:noProof/>
            </w:rPr>
          </w:pPr>
          <w:hyperlink w:anchor="_Toc406057523" w:history="1">
            <w:r w:rsidR="00E74DB1" w:rsidRPr="00F7054C">
              <w:rPr>
                <w:rStyle w:val="Hyperlink"/>
                <w:noProof/>
              </w:rPr>
              <w:t>3.1.3</w:t>
            </w:r>
            <w:r w:rsidR="00E74DB1">
              <w:rPr>
                <w:rFonts w:cstheme="minorBidi"/>
                <w:noProof/>
              </w:rPr>
              <w:tab/>
            </w:r>
            <w:r w:rsidR="00E74DB1" w:rsidRPr="00F7054C">
              <w:rPr>
                <w:rStyle w:val="Hyperlink"/>
                <w:noProof/>
              </w:rPr>
              <w:t>Contacts</w:t>
            </w:r>
            <w:r w:rsidR="00E74DB1">
              <w:rPr>
                <w:noProof/>
                <w:webHidden/>
              </w:rPr>
              <w:tab/>
            </w:r>
            <w:r w:rsidR="00E74DB1">
              <w:rPr>
                <w:noProof/>
                <w:webHidden/>
              </w:rPr>
              <w:fldChar w:fldCharType="begin"/>
            </w:r>
            <w:r w:rsidR="00E74DB1">
              <w:rPr>
                <w:noProof/>
                <w:webHidden/>
              </w:rPr>
              <w:instrText xml:space="preserve"> PAGEREF _Toc406057523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10D4E17F" w14:textId="77777777" w:rsidR="00E74DB1" w:rsidRDefault="00D975B4" w:rsidP="00E74DB1">
          <w:pPr>
            <w:pStyle w:val="TOC2"/>
            <w:tabs>
              <w:tab w:val="left" w:pos="880"/>
              <w:tab w:val="right" w:leader="dot" w:pos="9350"/>
            </w:tabs>
            <w:spacing w:after="0"/>
            <w:rPr>
              <w:rFonts w:cstheme="minorBidi"/>
              <w:noProof/>
            </w:rPr>
          </w:pPr>
          <w:hyperlink w:anchor="_Toc406057524" w:history="1">
            <w:r w:rsidR="00E74DB1" w:rsidRPr="00F7054C">
              <w:rPr>
                <w:rStyle w:val="Hyperlink"/>
                <w:noProof/>
              </w:rPr>
              <w:t>3.2</w:t>
            </w:r>
            <w:r w:rsidR="00E74DB1">
              <w:rPr>
                <w:rFonts w:cstheme="minorBidi"/>
                <w:noProof/>
              </w:rPr>
              <w:tab/>
            </w:r>
            <w:r w:rsidR="00E74DB1" w:rsidRPr="00F7054C">
              <w:rPr>
                <w:rStyle w:val="Hyperlink"/>
                <w:noProof/>
              </w:rPr>
              <w:t>Chats</w:t>
            </w:r>
            <w:r w:rsidR="00E74DB1">
              <w:rPr>
                <w:noProof/>
                <w:webHidden/>
              </w:rPr>
              <w:tab/>
            </w:r>
            <w:r w:rsidR="00E74DB1">
              <w:rPr>
                <w:noProof/>
                <w:webHidden/>
              </w:rPr>
              <w:fldChar w:fldCharType="begin"/>
            </w:r>
            <w:r w:rsidR="00E74DB1">
              <w:rPr>
                <w:noProof/>
                <w:webHidden/>
              </w:rPr>
              <w:instrText xml:space="preserve"> PAGEREF _Toc406057524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1DB7A8F" w14:textId="77777777" w:rsidR="00E74DB1" w:rsidRDefault="00D975B4" w:rsidP="00E74DB1">
          <w:pPr>
            <w:pStyle w:val="TOC2"/>
            <w:tabs>
              <w:tab w:val="left" w:pos="880"/>
              <w:tab w:val="right" w:leader="dot" w:pos="9350"/>
            </w:tabs>
            <w:spacing w:after="0"/>
            <w:rPr>
              <w:rFonts w:cstheme="minorBidi"/>
              <w:noProof/>
            </w:rPr>
          </w:pPr>
          <w:hyperlink w:anchor="_Toc406057525" w:history="1">
            <w:r w:rsidR="00E74DB1" w:rsidRPr="00F7054C">
              <w:rPr>
                <w:rStyle w:val="Hyperlink"/>
                <w:noProof/>
              </w:rPr>
              <w:t>3.3</w:t>
            </w:r>
            <w:r w:rsidR="00E74DB1">
              <w:rPr>
                <w:rFonts w:cstheme="minorBidi"/>
                <w:noProof/>
              </w:rPr>
              <w:tab/>
            </w:r>
            <w:r w:rsidR="00E74DB1" w:rsidRPr="00F7054C">
              <w:rPr>
                <w:rStyle w:val="Hyperlink"/>
                <w:noProof/>
              </w:rPr>
              <w:t>Technology</w:t>
            </w:r>
            <w:r w:rsidR="00E74DB1">
              <w:rPr>
                <w:noProof/>
                <w:webHidden/>
              </w:rPr>
              <w:tab/>
            </w:r>
            <w:r w:rsidR="00E74DB1">
              <w:rPr>
                <w:noProof/>
                <w:webHidden/>
              </w:rPr>
              <w:fldChar w:fldCharType="begin"/>
            </w:r>
            <w:r w:rsidR="00E74DB1">
              <w:rPr>
                <w:noProof/>
                <w:webHidden/>
              </w:rPr>
              <w:instrText xml:space="preserve"> PAGEREF _Toc406057525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BF9AD58" w14:textId="77777777" w:rsidR="00E74DB1" w:rsidRDefault="00D975B4" w:rsidP="00E74DB1">
          <w:pPr>
            <w:pStyle w:val="TOC3"/>
            <w:tabs>
              <w:tab w:val="left" w:pos="1320"/>
              <w:tab w:val="right" w:leader="dot" w:pos="9350"/>
            </w:tabs>
            <w:spacing w:after="0"/>
            <w:rPr>
              <w:rFonts w:cstheme="minorBidi"/>
              <w:noProof/>
            </w:rPr>
          </w:pPr>
          <w:hyperlink w:anchor="_Toc406057526" w:history="1">
            <w:r w:rsidR="00E74DB1" w:rsidRPr="00F7054C">
              <w:rPr>
                <w:rStyle w:val="Hyperlink"/>
                <w:noProof/>
              </w:rPr>
              <w:t>3.3.1</w:t>
            </w:r>
            <w:r w:rsidR="00E74DB1">
              <w:rPr>
                <w:rFonts w:cstheme="minorBidi"/>
                <w:noProof/>
              </w:rPr>
              <w:tab/>
            </w:r>
            <w:r w:rsidR="00E74DB1" w:rsidRPr="00F7054C">
              <w:rPr>
                <w:rStyle w:val="Hyperlink"/>
                <w:noProof/>
              </w:rPr>
              <w:t>Timestamp</w:t>
            </w:r>
            <w:r w:rsidR="00E74DB1">
              <w:rPr>
                <w:noProof/>
                <w:webHidden/>
              </w:rPr>
              <w:tab/>
            </w:r>
            <w:r w:rsidR="00E74DB1">
              <w:rPr>
                <w:noProof/>
                <w:webHidden/>
              </w:rPr>
              <w:fldChar w:fldCharType="begin"/>
            </w:r>
            <w:r w:rsidR="00E74DB1">
              <w:rPr>
                <w:noProof/>
                <w:webHidden/>
              </w:rPr>
              <w:instrText xml:space="preserve"> PAGEREF _Toc406057526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47BEA4C" w14:textId="77777777" w:rsidR="00E74DB1" w:rsidRDefault="00D975B4" w:rsidP="00E74DB1">
          <w:pPr>
            <w:pStyle w:val="TOC3"/>
            <w:tabs>
              <w:tab w:val="left" w:pos="1320"/>
              <w:tab w:val="right" w:leader="dot" w:pos="9350"/>
            </w:tabs>
            <w:spacing w:after="0"/>
            <w:rPr>
              <w:rFonts w:cstheme="minorBidi"/>
              <w:noProof/>
            </w:rPr>
          </w:pPr>
          <w:hyperlink w:anchor="_Toc406057527" w:history="1">
            <w:r w:rsidR="00E74DB1" w:rsidRPr="00F7054C">
              <w:rPr>
                <w:rStyle w:val="Hyperlink"/>
                <w:noProof/>
              </w:rPr>
              <w:t>3.3.2</w:t>
            </w:r>
            <w:r w:rsidR="00E74DB1">
              <w:rPr>
                <w:rFonts w:cstheme="minorBidi"/>
                <w:noProof/>
              </w:rPr>
              <w:tab/>
            </w:r>
            <w:r w:rsidR="00E74DB1" w:rsidRPr="00F7054C">
              <w:rPr>
                <w:rStyle w:val="Hyperlink"/>
                <w:noProof/>
              </w:rPr>
              <w:t>IP Address</w:t>
            </w:r>
            <w:r w:rsidR="00E74DB1">
              <w:rPr>
                <w:noProof/>
                <w:webHidden/>
              </w:rPr>
              <w:tab/>
            </w:r>
            <w:r w:rsidR="00E74DB1">
              <w:rPr>
                <w:noProof/>
                <w:webHidden/>
              </w:rPr>
              <w:fldChar w:fldCharType="begin"/>
            </w:r>
            <w:r w:rsidR="00E74DB1">
              <w:rPr>
                <w:noProof/>
                <w:webHidden/>
              </w:rPr>
              <w:instrText xml:space="preserve"> PAGEREF _Toc406057527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00D86405" w14:textId="77777777" w:rsidR="00E74DB1" w:rsidRDefault="00D975B4" w:rsidP="00E74DB1">
          <w:pPr>
            <w:pStyle w:val="TOC2"/>
            <w:tabs>
              <w:tab w:val="left" w:pos="880"/>
              <w:tab w:val="right" w:leader="dot" w:pos="9350"/>
            </w:tabs>
            <w:spacing w:after="0"/>
            <w:rPr>
              <w:rFonts w:cstheme="minorBidi"/>
              <w:noProof/>
            </w:rPr>
          </w:pPr>
          <w:hyperlink w:anchor="_Toc406057528" w:history="1">
            <w:r w:rsidR="00E74DB1" w:rsidRPr="00F7054C">
              <w:rPr>
                <w:rStyle w:val="Hyperlink"/>
                <w:noProof/>
              </w:rPr>
              <w:t>3.4</w:t>
            </w:r>
            <w:r w:rsidR="00E74DB1">
              <w:rPr>
                <w:rFonts w:cstheme="minorBidi"/>
                <w:noProof/>
              </w:rPr>
              <w:tab/>
            </w:r>
            <w:r w:rsidR="00E74DB1" w:rsidRPr="00F7054C">
              <w:rPr>
                <w:rStyle w:val="Hyperlink"/>
                <w:noProof/>
              </w:rPr>
              <w:t>Messages</w:t>
            </w:r>
            <w:r w:rsidR="00E74DB1">
              <w:rPr>
                <w:noProof/>
                <w:webHidden/>
              </w:rPr>
              <w:tab/>
            </w:r>
            <w:r w:rsidR="00E74DB1">
              <w:rPr>
                <w:noProof/>
                <w:webHidden/>
              </w:rPr>
              <w:fldChar w:fldCharType="begin"/>
            </w:r>
            <w:r w:rsidR="00E74DB1">
              <w:rPr>
                <w:noProof/>
                <w:webHidden/>
              </w:rPr>
              <w:instrText xml:space="preserve"> PAGEREF _Toc406057528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0881B158" w14:textId="77777777" w:rsidR="00E74DB1" w:rsidRDefault="00D975B4" w:rsidP="00E74DB1">
          <w:pPr>
            <w:pStyle w:val="TOC3"/>
            <w:tabs>
              <w:tab w:val="left" w:pos="1320"/>
              <w:tab w:val="right" w:leader="dot" w:pos="9350"/>
            </w:tabs>
            <w:spacing w:after="0"/>
            <w:rPr>
              <w:rFonts w:cstheme="minorBidi"/>
              <w:noProof/>
            </w:rPr>
          </w:pPr>
          <w:hyperlink w:anchor="_Toc406057529" w:history="1">
            <w:r w:rsidR="00E74DB1" w:rsidRPr="00F7054C">
              <w:rPr>
                <w:rStyle w:val="Hyperlink"/>
                <w:noProof/>
              </w:rPr>
              <w:t>3.4.1</w:t>
            </w:r>
            <w:r w:rsidR="00E74DB1">
              <w:rPr>
                <w:rFonts w:cstheme="minorBidi"/>
                <w:noProof/>
              </w:rPr>
              <w:tab/>
            </w:r>
            <w:r w:rsidR="00E74DB1" w:rsidRPr="00F7054C">
              <w:rPr>
                <w:rStyle w:val="Hyperlink"/>
                <w:noProof/>
              </w:rPr>
              <w:t>Communication Port</w:t>
            </w:r>
            <w:r w:rsidR="00E74DB1">
              <w:rPr>
                <w:noProof/>
                <w:webHidden/>
              </w:rPr>
              <w:tab/>
            </w:r>
            <w:r w:rsidR="00E74DB1">
              <w:rPr>
                <w:noProof/>
                <w:webHidden/>
              </w:rPr>
              <w:fldChar w:fldCharType="begin"/>
            </w:r>
            <w:r w:rsidR="00E74DB1">
              <w:rPr>
                <w:noProof/>
                <w:webHidden/>
              </w:rPr>
              <w:instrText xml:space="preserve"> PAGEREF _Toc406057529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727D1FCF" w14:textId="77777777" w:rsidR="00E74DB1" w:rsidRDefault="00D975B4" w:rsidP="00E74DB1">
          <w:pPr>
            <w:pStyle w:val="TOC3"/>
            <w:tabs>
              <w:tab w:val="left" w:pos="1320"/>
              <w:tab w:val="right" w:leader="dot" w:pos="9350"/>
            </w:tabs>
            <w:spacing w:after="0"/>
            <w:rPr>
              <w:rFonts w:cstheme="minorBidi"/>
              <w:noProof/>
            </w:rPr>
          </w:pPr>
          <w:hyperlink w:anchor="_Toc406057530" w:history="1">
            <w:r w:rsidR="00E74DB1" w:rsidRPr="00F7054C">
              <w:rPr>
                <w:rStyle w:val="Hyperlink"/>
                <w:noProof/>
              </w:rPr>
              <w:t>3.4.2</w:t>
            </w:r>
            <w:r w:rsidR="00E74DB1">
              <w:rPr>
                <w:rFonts w:cstheme="minorBidi"/>
                <w:noProof/>
              </w:rPr>
              <w:tab/>
            </w:r>
            <w:r w:rsidR="00E74DB1" w:rsidRPr="00F7054C">
              <w:rPr>
                <w:rStyle w:val="Hyperlink"/>
                <w:noProof/>
              </w:rPr>
              <w:t>Message Structure</w:t>
            </w:r>
            <w:r w:rsidR="00E74DB1">
              <w:rPr>
                <w:noProof/>
                <w:webHidden/>
              </w:rPr>
              <w:tab/>
            </w:r>
            <w:r w:rsidR="00E74DB1">
              <w:rPr>
                <w:noProof/>
                <w:webHidden/>
              </w:rPr>
              <w:fldChar w:fldCharType="begin"/>
            </w:r>
            <w:r w:rsidR="00E74DB1">
              <w:rPr>
                <w:noProof/>
                <w:webHidden/>
              </w:rPr>
              <w:instrText xml:space="preserve"> PAGEREF _Toc406057530 \h </w:instrText>
            </w:r>
            <w:r w:rsidR="00E74DB1">
              <w:rPr>
                <w:noProof/>
                <w:webHidden/>
              </w:rPr>
            </w:r>
            <w:r w:rsidR="00E74DB1">
              <w:rPr>
                <w:noProof/>
                <w:webHidden/>
              </w:rPr>
              <w:fldChar w:fldCharType="separate"/>
            </w:r>
            <w:r w:rsidR="00E74DB1">
              <w:rPr>
                <w:noProof/>
                <w:webHidden/>
              </w:rPr>
              <w:t>5</w:t>
            </w:r>
            <w:r w:rsidR="00E74DB1">
              <w:rPr>
                <w:noProof/>
                <w:webHidden/>
              </w:rPr>
              <w:fldChar w:fldCharType="end"/>
            </w:r>
          </w:hyperlink>
        </w:p>
        <w:p w14:paraId="453A3F4C" w14:textId="77777777" w:rsidR="00E74DB1" w:rsidRDefault="00D975B4" w:rsidP="00E74DB1">
          <w:pPr>
            <w:pStyle w:val="TOC3"/>
            <w:tabs>
              <w:tab w:val="left" w:pos="1320"/>
              <w:tab w:val="right" w:leader="dot" w:pos="9350"/>
            </w:tabs>
            <w:spacing w:after="0"/>
            <w:rPr>
              <w:rFonts w:cstheme="minorBidi"/>
              <w:noProof/>
            </w:rPr>
          </w:pPr>
          <w:hyperlink w:anchor="_Toc406057531" w:history="1">
            <w:r w:rsidR="00E74DB1" w:rsidRPr="00F7054C">
              <w:rPr>
                <w:rStyle w:val="Hyperlink"/>
                <w:noProof/>
              </w:rPr>
              <w:t>3.4.3</w:t>
            </w:r>
            <w:r w:rsidR="00E74DB1">
              <w:rPr>
                <w:rFonts w:cstheme="minorBidi"/>
                <w:noProof/>
              </w:rPr>
              <w:tab/>
            </w:r>
            <w:r w:rsidR="00E74DB1" w:rsidRPr="00F7054C">
              <w:rPr>
                <w:rStyle w:val="Hyperlink"/>
                <w:noProof/>
              </w:rPr>
              <w:t>Message Types</w:t>
            </w:r>
            <w:r w:rsidR="00E74DB1">
              <w:rPr>
                <w:noProof/>
                <w:webHidden/>
              </w:rPr>
              <w:tab/>
            </w:r>
            <w:r w:rsidR="00E74DB1">
              <w:rPr>
                <w:noProof/>
                <w:webHidden/>
              </w:rPr>
              <w:fldChar w:fldCharType="begin"/>
            </w:r>
            <w:r w:rsidR="00E74DB1">
              <w:rPr>
                <w:noProof/>
                <w:webHidden/>
              </w:rPr>
              <w:instrText xml:space="preserve"> PAGEREF _Toc406057531 \h </w:instrText>
            </w:r>
            <w:r w:rsidR="00E74DB1">
              <w:rPr>
                <w:noProof/>
                <w:webHidden/>
              </w:rPr>
            </w:r>
            <w:r w:rsidR="00E74DB1">
              <w:rPr>
                <w:noProof/>
                <w:webHidden/>
              </w:rPr>
              <w:fldChar w:fldCharType="separate"/>
            </w:r>
            <w:r w:rsidR="00E74DB1">
              <w:rPr>
                <w:noProof/>
                <w:webHidden/>
              </w:rPr>
              <w:t>7</w:t>
            </w:r>
            <w:r w:rsidR="00E74DB1">
              <w:rPr>
                <w:noProof/>
                <w:webHidden/>
              </w:rPr>
              <w:fldChar w:fldCharType="end"/>
            </w:r>
          </w:hyperlink>
        </w:p>
        <w:p w14:paraId="669B28D7" w14:textId="77777777" w:rsidR="00E74DB1" w:rsidRDefault="00D975B4" w:rsidP="00E74DB1">
          <w:pPr>
            <w:pStyle w:val="TOC3"/>
            <w:tabs>
              <w:tab w:val="left" w:pos="1320"/>
              <w:tab w:val="right" w:leader="dot" w:pos="9350"/>
            </w:tabs>
            <w:spacing w:after="0"/>
            <w:rPr>
              <w:rFonts w:cstheme="minorBidi"/>
              <w:noProof/>
            </w:rPr>
          </w:pPr>
          <w:hyperlink w:anchor="_Toc406057532" w:history="1">
            <w:r w:rsidR="00E74DB1" w:rsidRPr="00F7054C">
              <w:rPr>
                <w:rStyle w:val="Hyperlink"/>
                <w:noProof/>
              </w:rPr>
              <w:t>3.4.4</w:t>
            </w:r>
            <w:r w:rsidR="00E74DB1">
              <w:rPr>
                <w:rFonts w:cstheme="minorBidi"/>
                <w:noProof/>
              </w:rPr>
              <w:tab/>
            </w:r>
            <w:r w:rsidR="00E74DB1" w:rsidRPr="00F7054C">
              <w:rPr>
                <w:rStyle w:val="Hyperlink"/>
                <w:noProof/>
              </w:rPr>
              <w:t>Roleplay Message</w:t>
            </w:r>
            <w:r w:rsidR="00E74DB1">
              <w:rPr>
                <w:noProof/>
                <w:webHidden/>
              </w:rPr>
              <w:tab/>
            </w:r>
            <w:r w:rsidR="00E74DB1">
              <w:rPr>
                <w:noProof/>
                <w:webHidden/>
              </w:rPr>
              <w:fldChar w:fldCharType="begin"/>
            </w:r>
            <w:r w:rsidR="00E74DB1">
              <w:rPr>
                <w:noProof/>
                <w:webHidden/>
              </w:rPr>
              <w:instrText xml:space="preserve"> PAGEREF _Toc406057532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697A9EF6" w14:textId="77777777" w:rsidR="00E74DB1" w:rsidRDefault="00D975B4" w:rsidP="00E74DB1">
          <w:pPr>
            <w:pStyle w:val="TOC1"/>
            <w:tabs>
              <w:tab w:val="left" w:pos="440"/>
              <w:tab w:val="right" w:leader="dot" w:pos="9350"/>
            </w:tabs>
            <w:spacing w:after="0"/>
            <w:rPr>
              <w:rFonts w:cstheme="minorBidi"/>
              <w:noProof/>
            </w:rPr>
          </w:pPr>
          <w:hyperlink w:anchor="_Toc406057533" w:history="1">
            <w:r w:rsidR="00E74DB1" w:rsidRPr="00F7054C">
              <w:rPr>
                <w:rStyle w:val="Hyperlink"/>
                <w:noProof/>
              </w:rPr>
              <w:t>4</w:t>
            </w:r>
            <w:r w:rsidR="00E74DB1">
              <w:rPr>
                <w:rFonts w:cstheme="minorBidi"/>
                <w:noProof/>
              </w:rPr>
              <w:tab/>
            </w:r>
            <w:r w:rsidR="00E74DB1" w:rsidRPr="00F7054C">
              <w:rPr>
                <w:rStyle w:val="Hyperlink"/>
                <w:noProof/>
              </w:rPr>
              <w:t>The Client</w:t>
            </w:r>
            <w:r w:rsidR="00E74DB1">
              <w:rPr>
                <w:noProof/>
                <w:webHidden/>
              </w:rPr>
              <w:tab/>
            </w:r>
            <w:r w:rsidR="00E74DB1">
              <w:rPr>
                <w:noProof/>
                <w:webHidden/>
              </w:rPr>
              <w:fldChar w:fldCharType="begin"/>
            </w:r>
            <w:r w:rsidR="00E74DB1">
              <w:rPr>
                <w:noProof/>
                <w:webHidden/>
              </w:rPr>
              <w:instrText xml:space="preserve"> PAGEREF _Toc406057533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203141EC" w14:textId="77777777" w:rsidR="00E74DB1" w:rsidRDefault="00D975B4" w:rsidP="00E74DB1">
          <w:pPr>
            <w:pStyle w:val="TOC2"/>
            <w:tabs>
              <w:tab w:val="left" w:pos="880"/>
              <w:tab w:val="right" w:leader="dot" w:pos="9350"/>
            </w:tabs>
            <w:spacing w:after="0"/>
            <w:rPr>
              <w:rFonts w:cstheme="minorBidi"/>
              <w:noProof/>
            </w:rPr>
          </w:pPr>
          <w:hyperlink w:anchor="_Toc406057534" w:history="1">
            <w:r w:rsidR="00E74DB1" w:rsidRPr="00F7054C">
              <w:rPr>
                <w:rStyle w:val="Hyperlink"/>
                <w:noProof/>
              </w:rPr>
              <w:t>4.1</w:t>
            </w:r>
            <w:r w:rsidR="00E74DB1">
              <w:rPr>
                <w:rFonts w:cstheme="minorBidi"/>
                <w:noProof/>
              </w:rPr>
              <w:tab/>
            </w:r>
            <w:r w:rsidR="00E74DB1" w:rsidRPr="00F7054C">
              <w:rPr>
                <w:rStyle w:val="Hyperlink"/>
                <w:noProof/>
              </w:rPr>
              <w:t>Parsing User Input</w:t>
            </w:r>
            <w:r w:rsidR="00E74DB1">
              <w:rPr>
                <w:noProof/>
                <w:webHidden/>
              </w:rPr>
              <w:tab/>
            </w:r>
            <w:r w:rsidR="00E74DB1">
              <w:rPr>
                <w:noProof/>
                <w:webHidden/>
              </w:rPr>
              <w:fldChar w:fldCharType="begin"/>
            </w:r>
            <w:r w:rsidR="00E74DB1">
              <w:rPr>
                <w:noProof/>
                <w:webHidden/>
              </w:rPr>
              <w:instrText xml:space="preserve"> PAGEREF _Toc406057534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1CBACC8F" w14:textId="77777777" w:rsidR="00E74DB1" w:rsidRDefault="00D975B4" w:rsidP="00E74DB1">
          <w:pPr>
            <w:pStyle w:val="TOC3"/>
            <w:tabs>
              <w:tab w:val="left" w:pos="1320"/>
              <w:tab w:val="right" w:leader="dot" w:pos="9350"/>
            </w:tabs>
            <w:spacing w:after="0"/>
            <w:rPr>
              <w:rFonts w:cstheme="minorBidi"/>
              <w:noProof/>
            </w:rPr>
          </w:pPr>
          <w:hyperlink w:anchor="_Toc406057535" w:history="1">
            <w:r w:rsidR="00E74DB1" w:rsidRPr="00F7054C">
              <w:rPr>
                <w:rStyle w:val="Hyperlink"/>
                <w:noProof/>
              </w:rPr>
              <w:t>4.1.1</w:t>
            </w:r>
            <w:r w:rsidR="00E74DB1">
              <w:rPr>
                <w:rFonts w:cstheme="minorBidi"/>
                <w:noProof/>
              </w:rPr>
              <w:tab/>
            </w:r>
            <w:r w:rsidR="00E74DB1" w:rsidRPr="00F7054C">
              <w:rPr>
                <w:rStyle w:val="Hyperlink"/>
                <w:noProof/>
              </w:rPr>
              <w:t>Roleplay Message Parsing Rules</w:t>
            </w:r>
            <w:r w:rsidR="00E74DB1">
              <w:rPr>
                <w:noProof/>
                <w:webHidden/>
              </w:rPr>
              <w:tab/>
            </w:r>
            <w:r w:rsidR="00E74DB1">
              <w:rPr>
                <w:noProof/>
                <w:webHidden/>
              </w:rPr>
              <w:fldChar w:fldCharType="begin"/>
            </w:r>
            <w:r w:rsidR="00E74DB1">
              <w:rPr>
                <w:noProof/>
                <w:webHidden/>
              </w:rPr>
              <w:instrText xml:space="preserve"> PAGEREF _Toc406057535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45464AE9" w14:textId="77777777" w:rsidR="00E74DB1" w:rsidRDefault="00D975B4" w:rsidP="00E74DB1">
          <w:pPr>
            <w:pStyle w:val="TOC3"/>
            <w:tabs>
              <w:tab w:val="left" w:pos="1320"/>
              <w:tab w:val="right" w:leader="dot" w:pos="9350"/>
            </w:tabs>
            <w:spacing w:after="0"/>
            <w:rPr>
              <w:rFonts w:cstheme="minorBidi"/>
              <w:noProof/>
            </w:rPr>
          </w:pPr>
          <w:hyperlink w:anchor="_Toc406057536" w:history="1">
            <w:r w:rsidR="00E74DB1" w:rsidRPr="00F7054C">
              <w:rPr>
                <w:rStyle w:val="Hyperlink"/>
                <w:noProof/>
              </w:rPr>
              <w:t>4.1.2</w:t>
            </w:r>
            <w:r w:rsidR="00E74DB1">
              <w:rPr>
                <w:rFonts w:cstheme="minorBidi"/>
                <w:noProof/>
              </w:rPr>
              <w:tab/>
            </w:r>
            <w:r w:rsidR="00E74DB1" w:rsidRPr="00F7054C">
              <w:rPr>
                <w:rStyle w:val="Hyperlink"/>
                <w:noProof/>
              </w:rPr>
              <w:t>Roleplay Message Parsing</w:t>
            </w:r>
            <w:r w:rsidR="00E74DB1">
              <w:rPr>
                <w:noProof/>
                <w:webHidden/>
              </w:rPr>
              <w:tab/>
            </w:r>
            <w:r w:rsidR="00E74DB1">
              <w:rPr>
                <w:noProof/>
                <w:webHidden/>
              </w:rPr>
              <w:fldChar w:fldCharType="begin"/>
            </w:r>
            <w:r w:rsidR="00E74DB1">
              <w:rPr>
                <w:noProof/>
                <w:webHidden/>
              </w:rPr>
              <w:instrText xml:space="preserve"> PAGEREF _Toc406057536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34B4B8FE" w14:textId="77777777" w:rsidR="00E74DB1" w:rsidRDefault="00D975B4" w:rsidP="00E74DB1">
          <w:pPr>
            <w:pStyle w:val="TOC2"/>
            <w:tabs>
              <w:tab w:val="left" w:pos="880"/>
              <w:tab w:val="right" w:leader="dot" w:pos="9350"/>
            </w:tabs>
            <w:spacing w:after="0"/>
            <w:rPr>
              <w:rFonts w:cstheme="minorBidi"/>
              <w:noProof/>
            </w:rPr>
          </w:pPr>
          <w:hyperlink w:anchor="_Toc406057537" w:history="1">
            <w:r w:rsidR="00E74DB1" w:rsidRPr="00F7054C">
              <w:rPr>
                <w:rStyle w:val="Hyperlink"/>
                <w:noProof/>
              </w:rPr>
              <w:t>4.2</w:t>
            </w:r>
            <w:r w:rsidR="00E74DB1">
              <w:rPr>
                <w:rFonts w:cstheme="minorBidi"/>
                <w:noProof/>
              </w:rPr>
              <w:tab/>
            </w:r>
            <w:r w:rsidR="00E74DB1" w:rsidRPr="00F7054C">
              <w:rPr>
                <w:rStyle w:val="Hyperlink"/>
                <w:noProof/>
              </w:rPr>
              <w:t>Sending Messages</w:t>
            </w:r>
            <w:r w:rsidR="00E74DB1">
              <w:rPr>
                <w:noProof/>
                <w:webHidden/>
              </w:rPr>
              <w:tab/>
            </w:r>
            <w:r w:rsidR="00E74DB1">
              <w:rPr>
                <w:noProof/>
                <w:webHidden/>
              </w:rPr>
              <w:fldChar w:fldCharType="begin"/>
            </w:r>
            <w:r w:rsidR="00E74DB1">
              <w:rPr>
                <w:noProof/>
                <w:webHidden/>
              </w:rPr>
              <w:instrText xml:space="preserve"> PAGEREF _Toc406057537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429B4C7" w14:textId="77777777" w:rsidR="00E74DB1" w:rsidRDefault="00D975B4" w:rsidP="00E74DB1">
          <w:pPr>
            <w:pStyle w:val="TOC3"/>
            <w:tabs>
              <w:tab w:val="left" w:pos="1320"/>
              <w:tab w:val="right" w:leader="dot" w:pos="9350"/>
            </w:tabs>
            <w:spacing w:after="0"/>
            <w:rPr>
              <w:rFonts w:cstheme="minorBidi"/>
              <w:noProof/>
            </w:rPr>
          </w:pPr>
          <w:hyperlink w:anchor="_Toc406057538" w:history="1">
            <w:r w:rsidR="00E74DB1" w:rsidRPr="00F7054C">
              <w:rPr>
                <w:rStyle w:val="Hyperlink"/>
                <w:noProof/>
              </w:rPr>
              <w:t>4.2.1</w:t>
            </w:r>
            <w:r w:rsidR="00E74DB1">
              <w:rPr>
                <w:rFonts w:cstheme="minorBidi"/>
                <w:noProof/>
              </w:rPr>
              <w:tab/>
            </w:r>
            <w:r w:rsidR="00E74DB1" w:rsidRPr="00F7054C">
              <w:rPr>
                <w:rStyle w:val="Hyperlink"/>
                <w:noProof/>
              </w:rPr>
              <w:t>Compiling User Input into a Sendable Message</w:t>
            </w:r>
            <w:r w:rsidR="00E74DB1">
              <w:rPr>
                <w:noProof/>
                <w:webHidden/>
              </w:rPr>
              <w:tab/>
            </w:r>
            <w:r w:rsidR="00E74DB1">
              <w:rPr>
                <w:noProof/>
                <w:webHidden/>
              </w:rPr>
              <w:fldChar w:fldCharType="begin"/>
            </w:r>
            <w:r w:rsidR="00E74DB1">
              <w:rPr>
                <w:noProof/>
                <w:webHidden/>
              </w:rPr>
              <w:instrText xml:space="preserve"> PAGEREF _Toc406057538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F08FB3B" w14:textId="77777777" w:rsidR="00E74DB1" w:rsidRDefault="00D975B4" w:rsidP="00E74DB1">
          <w:pPr>
            <w:pStyle w:val="TOC3"/>
            <w:tabs>
              <w:tab w:val="left" w:pos="1320"/>
              <w:tab w:val="right" w:leader="dot" w:pos="9350"/>
            </w:tabs>
            <w:spacing w:after="0"/>
            <w:rPr>
              <w:rFonts w:cstheme="minorBidi"/>
              <w:noProof/>
            </w:rPr>
          </w:pPr>
          <w:hyperlink w:anchor="_Toc406057539" w:history="1">
            <w:r w:rsidR="00E74DB1" w:rsidRPr="00F7054C">
              <w:rPr>
                <w:rStyle w:val="Hyperlink"/>
                <w:noProof/>
              </w:rPr>
              <w:t>4.2.2</w:t>
            </w:r>
            <w:r w:rsidR="00E74DB1">
              <w:rPr>
                <w:rFonts w:cstheme="minorBidi"/>
                <w:noProof/>
              </w:rPr>
              <w:tab/>
            </w:r>
            <w:r w:rsidR="00E74DB1" w:rsidRPr="00F7054C">
              <w:rPr>
                <w:rStyle w:val="Hyperlink"/>
                <w:noProof/>
              </w:rPr>
              <w:t>Constructing a Special Message</w:t>
            </w:r>
            <w:r w:rsidR="00E74DB1">
              <w:rPr>
                <w:noProof/>
                <w:webHidden/>
              </w:rPr>
              <w:tab/>
            </w:r>
            <w:r w:rsidR="00E74DB1">
              <w:rPr>
                <w:noProof/>
                <w:webHidden/>
              </w:rPr>
              <w:fldChar w:fldCharType="begin"/>
            </w:r>
            <w:r w:rsidR="00E74DB1">
              <w:rPr>
                <w:noProof/>
                <w:webHidden/>
              </w:rPr>
              <w:instrText xml:space="preserve"> PAGEREF _Toc406057539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369ABE1B" w14:textId="77777777" w:rsidR="00E74DB1" w:rsidRDefault="00D975B4" w:rsidP="00E74DB1">
          <w:pPr>
            <w:pStyle w:val="TOC2"/>
            <w:tabs>
              <w:tab w:val="left" w:pos="880"/>
              <w:tab w:val="right" w:leader="dot" w:pos="9350"/>
            </w:tabs>
            <w:spacing w:after="0"/>
            <w:rPr>
              <w:rFonts w:cstheme="minorBidi"/>
              <w:noProof/>
            </w:rPr>
          </w:pPr>
          <w:hyperlink w:anchor="_Toc406057540" w:history="1">
            <w:r w:rsidR="00E74DB1" w:rsidRPr="00F7054C">
              <w:rPr>
                <w:rStyle w:val="Hyperlink"/>
                <w:noProof/>
              </w:rPr>
              <w:t>4.3</w:t>
            </w:r>
            <w:r w:rsidR="00E74DB1">
              <w:rPr>
                <w:rFonts w:cstheme="minorBidi"/>
                <w:noProof/>
              </w:rPr>
              <w:tab/>
            </w:r>
            <w:r w:rsidR="00E74DB1" w:rsidRPr="00F7054C">
              <w:rPr>
                <w:rStyle w:val="Hyperlink"/>
                <w:noProof/>
              </w:rPr>
              <w:t>Receiving Messages</w:t>
            </w:r>
            <w:r w:rsidR="00E74DB1">
              <w:rPr>
                <w:noProof/>
                <w:webHidden/>
              </w:rPr>
              <w:tab/>
            </w:r>
            <w:r w:rsidR="00E74DB1">
              <w:rPr>
                <w:noProof/>
                <w:webHidden/>
              </w:rPr>
              <w:fldChar w:fldCharType="begin"/>
            </w:r>
            <w:r w:rsidR="00E74DB1">
              <w:rPr>
                <w:noProof/>
                <w:webHidden/>
              </w:rPr>
              <w:instrText xml:space="preserve"> PAGEREF _Toc406057540 \h </w:instrText>
            </w:r>
            <w:r w:rsidR="00E74DB1">
              <w:rPr>
                <w:noProof/>
                <w:webHidden/>
              </w:rPr>
            </w:r>
            <w:r w:rsidR="00E74DB1">
              <w:rPr>
                <w:noProof/>
                <w:webHidden/>
              </w:rPr>
              <w:fldChar w:fldCharType="separate"/>
            </w:r>
            <w:r w:rsidR="00E74DB1">
              <w:rPr>
                <w:noProof/>
                <w:webHidden/>
              </w:rPr>
              <w:t>10</w:t>
            </w:r>
            <w:r w:rsidR="00E74DB1">
              <w:rPr>
                <w:noProof/>
                <w:webHidden/>
              </w:rPr>
              <w:fldChar w:fldCharType="end"/>
            </w:r>
          </w:hyperlink>
        </w:p>
        <w:p w14:paraId="697BEA12" w14:textId="77777777" w:rsidR="00E74DB1" w:rsidRDefault="00D975B4" w:rsidP="00E74DB1">
          <w:pPr>
            <w:pStyle w:val="TOC3"/>
            <w:tabs>
              <w:tab w:val="left" w:pos="1320"/>
              <w:tab w:val="right" w:leader="dot" w:pos="9350"/>
            </w:tabs>
            <w:spacing w:after="0"/>
            <w:rPr>
              <w:rFonts w:cstheme="minorBidi"/>
              <w:noProof/>
            </w:rPr>
          </w:pPr>
          <w:hyperlink w:anchor="_Toc406057541" w:history="1">
            <w:r w:rsidR="00E74DB1" w:rsidRPr="00F7054C">
              <w:rPr>
                <w:rStyle w:val="Hyperlink"/>
                <w:noProof/>
              </w:rPr>
              <w:t>4.3.1</w:t>
            </w:r>
            <w:r w:rsidR="00E74DB1">
              <w:rPr>
                <w:rFonts w:cstheme="minorBidi"/>
                <w:noProof/>
              </w:rPr>
              <w:tab/>
            </w:r>
            <w:r w:rsidR="00E74DB1" w:rsidRPr="00F7054C">
              <w:rPr>
                <w:rStyle w:val="Hyperlink"/>
                <w:noProof/>
              </w:rPr>
              <w:t>Receiving a Special Message</w:t>
            </w:r>
            <w:r w:rsidR="00E74DB1">
              <w:rPr>
                <w:noProof/>
                <w:webHidden/>
              </w:rPr>
              <w:tab/>
            </w:r>
            <w:r w:rsidR="00E74DB1">
              <w:rPr>
                <w:noProof/>
                <w:webHidden/>
              </w:rPr>
              <w:fldChar w:fldCharType="begin"/>
            </w:r>
            <w:r w:rsidR="00E74DB1">
              <w:rPr>
                <w:noProof/>
                <w:webHidden/>
              </w:rPr>
              <w:instrText xml:space="preserve"> PAGEREF _Toc406057541 \h </w:instrText>
            </w:r>
            <w:r w:rsidR="00E74DB1">
              <w:rPr>
                <w:noProof/>
                <w:webHidden/>
              </w:rPr>
            </w:r>
            <w:r w:rsidR="00E74DB1">
              <w:rPr>
                <w:noProof/>
                <w:webHidden/>
              </w:rPr>
              <w:fldChar w:fldCharType="separate"/>
            </w:r>
            <w:r w:rsidR="00E74DB1">
              <w:rPr>
                <w:noProof/>
                <w:webHidden/>
              </w:rPr>
              <w:t>11</w:t>
            </w:r>
            <w:r w:rsidR="00E74DB1">
              <w:rPr>
                <w:noProof/>
                <w:webHidden/>
              </w:rPr>
              <w:fldChar w:fldCharType="end"/>
            </w:r>
          </w:hyperlink>
        </w:p>
        <w:p w14:paraId="51CFB3B1" w14:textId="77777777" w:rsidR="00E74DB1" w:rsidRDefault="00D975B4" w:rsidP="00E74DB1">
          <w:pPr>
            <w:pStyle w:val="TOC2"/>
            <w:tabs>
              <w:tab w:val="left" w:pos="880"/>
              <w:tab w:val="right" w:leader="dot" w:pos="9350"/>
            </w:tabs>
            <w:spacing w:after="0"/>
            <w:rPr>
              <w:rFonts w:cstheme="minorBidi"/>
              <w:noProof/>
            </w:rPr>
          </w:pPr>
          <w:hyperlink w:anchor="_Toc406057542" w:history="1">
            <w:r w:rsidR="00E74DB1" w:rsidRPr="00F7054C">
              <w:rPr>
                <w:rStyle w:val="Hyperlink"/>
                <w:noProof/>
              </w:rPr>
              <w:t>4.4</w:t>
            </w:r>
            <w:r w:rsidR="00E74DB1">
              <w:rPr>
                <w:rFonts w:cstheme="minorBidi"/>
                <w:noProof/>
              </w:rPr>
              <w:tab/>
            </w:r>
            <w:r w:rsidR="00E74DB1" w:rsidRPr="00F7054C">
              <w:rPr>
                <w:rStyle w:val="Hyperlink"/>
                <w:noProof/>
              </w:rPr>
              <w:t>Maintaining a Local Database</w:t>
            </w:r>
            <w:r w:rsidR="00E74DB1">
              <w:rPr>
                <w:noProof/>
                <w:webHidden/>
              </w:rPr>
              <w:tab/>
            </w:r>
            <w:r w:rsidR="00E74DB1">
              <w:rPr>
                <w:noProof/>
                <w:webHidden/>
              </w:rPr>
              <w:fldChar w:fldCharType="begin"/>
            </w:r>
            <w:r w:rsidR="00E74DB1">
              <w:rPr>
                <w:noProof/>
                <w:webHidden/>
              </w:rPr>
              <w:instrText xml:space="preserve"> PAGEREF _Toc406057542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282D7082" w14:textId="77777777" w:rsidR="00E74DB1" w:rsidRDefault="00D975B4" w:rsidP="00E74DB1">
          <w:pPr>
            <w:pStyle w:val="TOC3"/>
            <w:tabs>
              <w:tab w:val="left" w:pos="1320"/>
              <w:tab w:val="right" w:leader="dot" w:pos="9350"/>
            </w:tabs>
            <w:spacing w:after="0"/>
            <w:rPr>
              <w:rFonts w:cstheme="minorBidi"/>
              <w:noProof/>
            </w:rPr>
          </w:pPr>
          <w:hyperlink w:anchor="_Toc406057543" w:history="1">
            <w:r w:rsidR="00E74DB1" w:rsidRPr="00F7054C">
              <w:rPr>
                <w:rStyle w:val="Hyperlink"/>
                <w:noProof/>
              </w:rPr>
              <w:t>4.4.1</w:t>
            </w:r>
            <w:r w:rsidR="00E74DB1">
              <w:rPr>
                <w:rFonts w:cstheme="minorBidi"/>
                <w:noProof/>
              </w:rPr>
              <w:tab/>
            </w:r>
            <w:r w:rsidR="00E74DB1" w:rsidRPr="00F7054C">
              <w:rPr>
                <w:rStyle w:val="Hyperlink"/>
                <w:noProof/>
              </w:rPr>
              <w:t>Mirror Database</w:t>
            </w:r>
            <w:r w:rsidR="00E74DB1">
              <w:rPr>
                <w:noProof/>
                <w:webHidden/>
              </w:rPr>
              <w:tab/>
            </w:r>
            <w:r w:rsidR="00E74DB1">
              <w:rPr>
                <w:noProof/>
                <w:webHidden/>
              </w:rPr>
              <w:fldChar w:fldCharType="begin"/>
            </w:r>
            <w:r w:rsidR="00E74DB1">
              <w:rPr>
                <w:noProof/>
                <w:webHidden/>
              </w:rPr>
              <w:instrText xml:space="preserve"> PAGEREF _Toc406057543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7241F195" w14:textId="77777777" w:rsidR="00E74DB1" w:rsidRDefault="00D975B4" w:rsidP="00E74DB1">
          <w:pPr>
            <w:pStyle w:val="TOC3"/>
            <w:tabs>
              <w:tab w:val="left" w:pos="1320"/>
              <w:tab w:val="right" w:leader="dot" w:pos="9350"/>
            </w:tabs>
            <w:spacing w:after="0"/>
            <w:rPr>
              <w:rFonts w:cstheme="minorBidi"/>
              <w:noProof/>
            </w:rPr>
          </w:pPr>
          <w:hyperlink w:anchor="_Toc406057544" w:history="1">
            <w:r w:rsidR="00E74DB1" w:rsidRPr="00F7054C">
              <w:rPr>
                <w:rStyle w:val="Hyperlink"/>
                <w:noProof/>
              </w:rPr>
              <w:t>4.4.2</w:t>
            </w:r>
            <w:r w:rsidR="00E74DB1">
              <w:rPr>
                <w:rFonts w:cstheme="minorBidi"/>
                <w:noProof/>
              </w:rPr>
              <w:tab/>
            </w:r>
            <w:r w:rsidR="00E74DB1" w:rsidRPr="00F7054C">
              <w:rPr>
                <w:rStyle w:val="Hyperlink"/>
                <w:noProof/>
              </w:rPr>
              <w:t>Conversation History</w:t>
            </w:r>
            <w:r w:rsidR="00E74DB1">
              <w:rPr>
                <w:noProof/>
                <w:webHidden/>
              </w:rPr>
              <w:tab/>
            </w:r>
            <w:r w:rsidR="00E74DB1">
              <w:rPr>
                <w:noProof/>
                <w:webHidden/>
              </w:rPr>
              <w:fldChar w:fldCharType="begin"/>
            </w:r>
            <w:r w:rsidR="00E74DB1">
              <w:rPr>
                <w:noProof/>
                <w:webHidden/>
              </w:rPr>
              <w:instrText xml:space="preserve"> PAGEREF _Toc406057544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DDD078" w14:textId="77777777" w:rsidR="00E74DB1" w:rsidRDefault="00D975B4" w:rsidP="00E74DB1">
          <w:pPr>
            <w:pStyle w:val="TOC1"/>
            <w:tabs>
              <w:tab w:val="left" w:pos="440"/>
              <w:tab w:val="right" w:leader="dot" w:pos="9350"/>
            </w:tabs>
            <w:spacing w:after="0"/>
            <w:rPr>
              <w:rFonts w:cstheme="minorBidi"/>
              <w:noProof/>
            </w:rPr>
          </w:pPr>
          <w:hyperlink w:anchor="_Toc406057545" w:history="1">
            <w:r w:rsidR="00E74DB1" w:rsidRPr="00F7054C">
              <w:rPr>
                <w:rStyle w:val="Hyperlink"/>
                <w:noProof/>
              </w:rPr>
              <w:t>5</w:t>
            </w:r>
            <w:r w:rsidR="00E74DB1">
              <w:rPr>
                <w:rFonts w:cstheme="minorBidi"/>
                <w:noProof/>
              </w:rPr>
              <w:tab/>
            </w:r>
            <w:r w:rsidR="00E74DB1" w:rsidRPr="00F7054C">
              <w:rPr>
                <w:rStyle w:val="Hyperlink"/>
                <w:noProof/>
              </w:rPr>
              <w:t>The Server</w:t>
            </w:r>
            <w:r w:rsidR="00E74DB1">
              <w:rPr>
                <w:noProof/>
                <w:webHidden/>
              </w:rPr>
              <w:tab/>
            </w:r>
            <w:r w:rsidR="00E74DB1">
              <w:rPr>
                <w:noProof/>
                <w:webHidden/>
              </w:rPr>
              <w:fldChar w:fldCharType="begin"/>
            </w:r>
            <w:r w:rsidR="00E74DB1">
              <w:rPr>
                <w:noProof/>
                <w:webHidden/>
              </w:rPr>
              <w:instrText xml:space="preserve"> PAGEREF _Toc406057545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9388CC" w14:textId="77777777" w:rsidR="00E74DB1" w:rsidRDefault="00D975B4" w:rsidP="00E74DB1">
          <w:pPr>
            <w:pStyle w:val="TOC2"/>
            <w:tabs>
              <w:tab w:val="left" w:pos="880"/>
              <w:tab w:val="right" w:leader="dot" w:pos="9350"/>
            </w:tabs>
            <w:spacing w:after="0"/>
            <w:rPr>
              <w:rFonts w:cstheme="minorBidi"/>
              <w:noProof/>
            </w:rPr>
          </w:pPr>
          <w:hyperlink w:anchor="_Toc406057546" w:history="1">
            <w:r w:rsidR="00E74DB1" w:rsidRPr="00F7054C">
              <w:rPr>
                <w:rStyle w:val="Hyperlink"/>
                <w:noProof/>
              </w:rPr>
              <w:t>5.1</w:t>
            </w:r>
            <w:r w:rsidR="00E74DB1">
              <w:rPr>
                <w:rFonts w:cstheme="minorBidi"/>
                <w:noProof/>
              </w:rPr>
              <w:tab/>
            </w:r>
            <w:r w:rsidR="00E74DB1" w:rsidRPr="00F7054C">
              <w:rPr>
                <w:rStyle w:val="Hyperlink"/>
                <w:noProof/>
              </w:rPr>
              <w:t>UUIDs</w:t>
            </w:r>
            <w:r w:rsidR="00E74DB1">
              <w:rPr>
                <w:noProof/>
                <w:webHidden/>
              </w:rPr>
              <w:tab/>
            </w:r>
            <w:r w:rsidR="00E74DB1">
              <w:rPr>
                <w:noProof/>
                <w:webHidden/>
              </w:rPr>
              <w:fldChar w:fldCharType="begin"/>
            </w:r>
            <w:r w:rsidR="00E74DB1">
              <w:rPr>
                <w:noProof/>
                <w:webHidden/>
              </w:rPr>
              <w:instrText xml:space="preserve"> PAGEREF _Toc406057546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44F3E7F4" w14:textId="77777777" w:rsidR="00E74DB1" w:rsidRDefault="00D975B4" w:rsidP="00E74DB1">
          <w:pPr>
            <w:pStyle w:val="TOC3"/>
            <w:tabs>
              <w:tab w:val="left" w:pos="1320"/>
              <w:tab w:val="right" w:leader="dot" w:pos="9350"/>
            </w:tabs>
            <w:spacing w:after="0"/>
            <w:rPr>
              <w:rFonts w:cstheme="minorBidi"/>
              <w:noProof/>
            </w:rPr>
          </w:pPr>
          <w:hyperlink w:anchor="_Toc406057547" w:history="1">
            <w:r w:rsidR="00E74DB1" w:rsidRPr="00F7054C">
              <w:rPr>
                <w:rStyle w:val="Hyperlink"/>
                <w:noProof/>
              </w:rPr>
              <w:t>5.1.1</w:t>
            </w:r>
            <w:r w:rsidR="00E74DB1">
              <w:rPr>
                <w:rFonts w:cstheme="minorBidi"/>
                <w:noProof/>
              </w:rPr>
              <w:tab/>
            </w:r>
            <w:r w:rsidR="00E74DB1" w:rsidRPr="00F7054C">
              <w:rPr>
                <w:rStyle w:val="Hyperlink"/>
                <w:noProof/>
              </w:rPr>
              <w:t>Creation</w:t>
            </w:r>
            <w:r w:rsidR="00E74DB1">
              <w:rPr>
                <w:noProof/>
                <w:webHidden/>
              </w:rPr>
              <w:tab/>
            </w:r>
            <w:r w:rsidR="00E74DB1">
              <w:rPr>
                <w:noProof/>
                <w:webHidden/>
              </w:rPr>
              <w:fldChar w:fldCharType="begin"/>
            </w:r>
            <w:r w:rsidR="00E74DB1">
              <w:rPr>
                <w:noProof/>
                <w:webHidden/>
              </w:rPr>
              <w:instrText xml:space="preserve"> PAGEREF _Toc406057547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5C16606B" w14:textId="77777777" w:rsidR="00E74DB1" w:rsidRDefault="00D975B4" w:rsidP="00E74DB1">
          <w:pPr>
            <w:pStyle w:val="TOC3"/>
            <w:tabs>
              <w:tab w:val="left" w:pos="1320"/>
              <w:tab w:val="right" w:leader="dot" w:pos="9350"/>
            </w:tabs>
            <w:spacing w:after="0"/>
            <w:rPr>
              <w:rFonts w:cstheme="minorBidi"/>
              <w:noProof/>
            </w:rPr>
          </w:pPr>
          <w:hyperlink w:anchor="_Toc406057548" w:history="1">
            <w:r w:rsidR="00E74DB1" w:rsidRPr="00F7054C">
              <w:rPr>
                <w:rStyle w:val="Hyperlink"/>
                <w:noProof/>
              </w:rPr>
              <w:t>5.1.2</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_Toc406057548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617DCE79" w14:textId="77777777" w:rsidR="00E74DB1" w:rsidRDefault="00D975B4" w:rsidP="00E74DB1">
          <w:pPr>
            <w:pStyle w:val="TOC3"/>
            <w:tabs>
              <w:tab w:val="left" w:pos="1320"/>
              <w:tab w:val="right" w:leader="dot" w:pos="9350"/>
            </w:tabs>
            <w:spacing w:after="0"/>
            <w:rPr>
              <w:rFonts w:cstheme="minorBidi"/>
              <w:noProof/>
            </w:rPr>
          </w:pPr>
          <w:hyperlink w:anchor="_Toc406057549" w:history="1">
            <w:r w:rsidR="00E74DB1" w:rsidRPr="00F7054C">
              <w:rPr>
                <w:rStyle w:val="Hyperlink"/>
                <w:noProof/>
              </w:rPr>
              <w:t>5.1.3</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_Toc406057549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3266DD7C" w14:textId="77777777" w:rsidR="00E74DB1" w:rsidRDefault="00D975B4" w:rsidP="00E74DB1">
          <w:pPr>
            <w:pStyle w:val="TOC3"/>
            <w:tabs>
              <w:tab w:val="left" w:pos="1320"/>
              <w:tab w:val="right" w:leader="dot" w:pos="9350"/>
            </w:tabs>
            <w:spacing w:after="0"/>
            <w:rPr>
              <w:rFonts w:cstheme="minorBidi"/>
              <w:noProof/>
            </w:rPr>
          </w:pPr>
          <w:hyperlink w:anchor="_Toc406057550" w:history="1">
            <w:r w:rsidR="00E74DB1" w:rsidRPr="00F7054C">
              <w:rPr>
                <w:rStyle w:val="Hyperlink"/>
                <w:noProof/>
              </w:rPr>
              <w:t>5.1.4</w:t>
            </w:r>
            <w:r w:rsidR="00E74DB1">
              <w:rPr>
                <w:rFonts w:cstheme="minorBidi"/>
                <w:noProof/>
              </w:rPr>
              <w:tab/>
            </w:r>
            <w:r w:rsidR="00E74DB1" w:rsidRPr="00F7054C">
              <w:rPr>
                <w:rStyle w:val="Hyperlink"/>
                <w:noProof/>
              </w:rPr>
              <w:t>Maintenance</w:t>
            </w:r>
            <w:r w:rsidR="00E74DB1">
              <w:rPr>
                <w:noProof/>
                <w:webHidden/>
              </w:rPr>
              <w:tab/>
            </w:r>
            <w:r w:rsidR="00E74DB1">
              <w:rPr>
                <w:noProof/>
                <w:webHidden/>
              </w:rPr>
              <w:fldChar w:fldCharType="begin"/>
            </w:r>
            <w:r w:rsidR="00E74DB1">
              <w:rPr>
                <w:noProof/>
                <w:webHidden/>
              </w:rPr>
              <w:instrText xml:space="preserve"> PAGEREF _Toc406057550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2F4BBC9C" w14:textId="77777777" w:rsidR="00E74DB1" w:rsidRDefault="00D975B4" w:rsidP="00E74DB1">
          <w:pPr>
            <w:pStyle w:val="TOC2"/>
            <w:tabs>
              <w:tab w:val="left" w:pos="880"/>
              <w:tab w:val="right" w:leader="dot" w:pos="9350"/>
            </w:tabs>
            <w:spacing w:after="0"/>
            <w:rPr>
              <w:rFonts w:cstheme="minorBidi"/>
              <w:noProof/>
            </w:rPr>
          </w:pPr>
          <w:hyperlink w:anchor="_Toc406057551" w:history="1">
            <w:r w:rsidR="00E74DB1" w:rsidRPr="00F7054C">
              <w:rPr>
                <w:rStyle w:val="Hyperlink"/>
                <w:noProof/>
              </w:rPr>
              <w:t>5.2</w:t>
            </w:r>
            <w:r w:rsidR="00E74DB1">
              <w:rPr>
                <w:rFonts w:cstheme="minorBidi"/>
                <w:noProof/>
              </w:rPr>
              <w:tab/>
            </w:r>
            <w:r w:rsidR="00E74DB1" w:rsidRPr="00F7054C">
              <w:rPr>
                <w:rStyle w:val="Hyperlink"/>
                <w:noProof/>
              </w:rPr>
              <w:t>User-created data</w:t>
            </w:r>
            <w:r w:rsidR="00E74DB1">
              <w:rPr>
                <w:noProof/>
                <w:webHidden/>
              </w:rPr>
              <w:tab/>
            </w:r>
            <w:r w:rsidR="00E74DB1">
              <w:rPr>
                <w:noProof/>
                <w:webHidden/>
              </w:rPr>
              <w:fldChar w:fldCharType="begin"/>
            </w:r>
            <w:r w:rsidR="00E74DB1">
              <w:rPr>
                <w:noProof/>
                <w:webHidden/>
              </w:rPr>
              <w:instrText xml:space="preserve"> PAGEREF _Toc406057551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078F68FE" w14:textId="77777777" w:rsidR="00E74DB1" w:rsidRDefault="00D975B4" w:rsidP="00E74DB1">
          <w:pPr>
            <w:pStyle w:val="TOC3"/>
            <w:tabs>
              <w:tab w:val="left" w:pos="1320"/>
              <w:tab w:val="right" w:leader="dot" w:pos="9350"/>
            </w:tabs>
            <w:spacing w:after="0"/>
            <w:rPr>
              <w:rFonts w:cstheme="minorBidi"/>
              <w:noProof/>
            </w:rPr>
          </w:pPr>
          <w:hyperlink w:anchor="_Toc406057552" w:history="1">
            <w:r w:rsidR="00E74DB1" w:rsidRPr="00F7054C">
              <w:rPr>
                <w:rStyle w:val="Hyperlink"/>
                <w:noProof/>
              </w:rPr>
              <w:t>5.2.1</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_Toc406057552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23BB9438" w14:textId="77777777" w:rsidR="00E74DB1" w:rsidRDefault="00D975B4" w:rsidP="00E74DB1">
          <w:pPr>
            <w:pStyle w:val="TOC3"/>
            <w:tabs>
              <w:tab w:val="left" w:pos="1320"/>
              <w:tab w:val="right" w:leader="dot" w:pos="9350"/>
            </w:tabs>
            <w:spacing w:after="0"/>
            <w:rPr>
              <w:rFonts w:cstheme="minorBidi"/>
              <w:noProof/>
            </w:rPr>
          </w:pPr>
          <w:hyperlink w:anchor="_Toc406057553" w:history="1">
            <w:r w:rsidR="00E74DB1" w:rsidRPr="00F7054C">
              <w:rPr>
                <w:rStyle w:val="Hyperlink"/>
                <w:noProof/>
              </w:rPr>
              <w:t>5.2.2</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_Toc406057553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3D0CF327" w14:textId="440AEBAF" w:rsidR="009B3540" w:rsidRDefault="009E3AD1" w:rsidP="00E74DB1">
          <w:pPr>
            <w:spacing w:after="0"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0" w:name="_Toc406057518"/>
      <w:r>
        <w:t>The Short of It</w:t>
      </w:r>
      <w:bookmarkEnd w:id="0"/>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bookmarkStart w:id="1" w:name="_Toc406057519"/>
      <w:r>
        <w:t>Definitions</w:t>
      </w:r>
      <w:bookmarkEnd w:id="1"/>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2" w:name="_Toc406057520"/>
      <w:r>
        <w:t>Users</w:t>
      </w:r>
      <w:bookmarkEnd w:id="2"/>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240266">
      <w:pPr>
        <w:pStyle w:val="Heading3"/>
      </w:pPr>
      <w:bookmarkStart w:id="3" w:name="_Toc406057521"/>
      <w:r>
        <w:t>Players</w:t>
      </w:r>
      <w:bookmarkEnd w:id="3"/>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240266">
      <w:pPr>
        <w:pStyle w:val="Heading3"/>
      </w:pPr>
      <w:bookmarkStart w:id="4" w:name="_Toc406057522"/>
      <w:r>
        <w:t>Characters</w:t>
      </w:r>
      <w:bookmarkEnd w:id="4"/>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5"/>
      <w:r>
        <w:t>each character can only be controlled by one player.</w:t>
      </w:r>
      <w:commentRangeEnd w:id="5"/>
      <w:r>
        <w:rPr>
          <w:rStyle w:val="CommentReference"/>
        </w:rPr>
        <w:commentReference w:id="5"/>
      </w:r>
    </w:p>
    <w:p w14:paraId="1EFF33BC" w14:textId="1A28F5C8" w:rsidR="00E618CA" w:rsidRDefault="00E618CA" w:rsidP="00240266">
      <w:pPr>
        <w:pStyle w:val="Heading3"/>
      </w:pPr>
      <w:bookmarkStart w:id="6" w:name="_Toc406057523"/>
      <w:r>
        <w:t>Contacts</w:t>
      </w:r>
      <w:bookmarkEnd w:id="6"/>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bookmarkStart w:id="7" w:name="_Toc406057524"/>
      <w:r>
        <w:t>Chats</w:t>
      </w:r>
      <w:bookmarkEnd w:id="7"/>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8" w:name="_Toc406057525"/>
      <w:r>
        <w:t>Technology</w:t>
      </w:r>
      <w:bookmarkEnd w:id="8"/>
    </w:p>
    <w:p w14:paraId="4AB96B19" w14:textId="77777777" w:rsidR="004E4C60" w:rsidRDefault="004E4C60" w:rsidP="00240266">
      <w:pPr>
        <w:pStyle w:val="Heading3"/>
      </w:pPr>
      <w:bookmarkStart w:id="9" w:name="_Toc406057526"/>
      <w:r>
        <w:t>Timestamp</w:t>
      </w:r>
      <w:bookmarkEnd w:id="9"/>
    </w:p>
    <w:p w14:paraId="464E87E1" w14:textId="0C5197A2"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r w:rsidR="00182CB7">
        <w:t xml:space="preserve"> in UTC </w:t>
      </w:r>
      <w:r w:rsidR="006A4EAA">
        <w:t>± 0.</w:t>
      </w:r>
    </w:p>
    <w:p w14:paraId="4DBFAEDC" w14:textId="77777777" w:rsidR="004E4C60" w:rsidRDefault="004E4C60" w:rsidP="00240266">
      <w:pPr>
        <w:pStyle w:val="Heading3"/>
      </w:pPr>
      <w:bookmarkStart w:id="10" w:name="_Toc406057527"/>
      <w:r>
        <w:t>IP Address</w:t>
      </w:r>
      <w:bookmarkEnd w:id="10"/>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11" w:name="_Toc406057528"/>
      <w:r>
        <w:t>Messages</w:t>
      </w:r>
      <w:bookmarkEnd w:id="11"/>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240266">
      <w:pPr>
        <w:pStyle w:val="Heading3"/>
      </w:pPr>
      <w:bookmarkStart w:id="12" w:name="_Communication_Port"/>
      <w:bookmarkStart w:id="13" w:name="_Toc406057529"/>
      <w:bookmarkEnd w:id="12"/>
      <w:r>
        <w:t>Communication Port</w:t>
      </w:r>
      <w:bookmarkEnd w:id="13"/>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240266">
      <w:pPr>
        <w:pStyle w:val="Heading3"/>
      </w:pPr>
      <w:bookmarkStart w:id="14" w:name="_Toc406057530"/>
      <w:r>
        <w:t>Message Structure</w:t>
      </w:r>
      <w:bookmarkEnd w:id="14"/>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1"/>
        <w:tblW w:w="0" w:type="auto"/>
        <w:tblInd w:w="-90" w:type="dxa"/>
        <w:tblCellMar>
          <w:top w:w="72" w:type="dxa"/>
          <w:left w:w="115" w:type="dxa"/>
          <w:bottom w:w="72" w:type="dxa"/>
          <w:right w:w="115" w:type="dxa"/>
        </w:tblCellMar>
        <w:tblLook w:val="04A0" w:firstRow="1" w:lastRow="0" w:firstColumn="1" w:lastColumn="0" w:noHBand="0" w:noVBand="1"/>
      </w:tblPr>
      <w:tblGrid>
        <w:gridCol w:w="1890"/>
        <w:gridCol w:w="2339"/>
        <w:gridCol w:w="5211"/>
      </w:tblGrid>
      <w:tr w:rsidR="004658D0" w14:paraId="5337E152" w14:textId="77777777" w:rsidTr="002F7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6AF44924" w14:textId="303EEB2A" w:rsidR="00A27324" w:rsidRDefault="00A27324" w:rsidP="00A27324">
            <w:r>
              <w:t>Section Name</w:t>
            </w:r>
          </w:p>
        </w:tc>
        <w:tc>
          <w:tcPr>
            <w:tcW w:w="2340"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CBDA09" w14:textId="69DB69CC" w:rsidR="00A27324" w:rsidRDefault="00A27324" w:rsidP="00A27324">
            <w:r>
              <w:t>Start of Header</w:t>
            </w:r>
          </w:p>
        </w:tc>
        <w:tc>
          <w:tcPr>
            <w:tcW w:w="2340"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7166CAFD" w14:textId="0E4AC9D9" w:rsidR="007B577C" w:rsidRDefault="00D975B4" w:rsidP="007B577C">
            <w:hyperlink w:anchor="_Message_Types" w:history="1">
              <w:r w:rsidR="007B577C" w:rsidRPr="00A27324">
                <w:rPr>
                  <w:rStyle w:val="Hyperlink"/>
                </w:rPr>
                <w:t>Message Type Code</w:t>
              </w:r>
            </w:hyperlink>
          </w:p>
        </w:tc>
        <w:tc>
          <w:tcPr>
            <w:tcW w:w="2340"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D70AA" w14:textId="43706489" w:rsidR="007B577C" w:rsidRDefault="007B577C" w:rsidP="007B577C">
            <w:r>
              <w:t>Futureproofing</w:t>
            </w:r>
          </w:p>
        </w:tc>
        <w:tc>
          <w:tcPr>
            <w:tcW w:w="2340" w:type="dxa"/>
          </w:tcPr>
          <w:p w14:paraId="0B58264B" w14:textId="49CDC77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2 Bytes</w:t>
            </w:r>
          </w:p>
        </w:tc>
        <w:tc>
          <w:tcPr>
            <w:tcW w:w="5215" w:type="dxa"/>
          </w:tcPr>
          <w:p w14:paraId="4FC1BA86" w14:textId="7669149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p>
        </w:tc>
      </w:tr>
      <w:tr w:rsidR="007B577C" w14:paraId="4028BF84"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4861B740" w14:textId="4A4B6B23" w:rsidR="007B577C" w:rsidRDefault="007B577C" w:rsidP="007B577C">
            <w:r>
              <w:t>Message Sender</w:t>
            </w:r>
          </w:p>
        </w:tc>
        <w:tc>
          <w:tcPr>
            <w:tcW w:w="2340"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647EFA9" w14:textId="77E6F5F9" w:rsidR="007B577C" w:rsidRDefault="007B577C" w:rsidP="007B577C">
            <w:r>
              <w:t>Message Recipient</w:t>
            </w:r>
          </w:p>
        </w:tc>
        <w:tc>
          <w:tcPr>
            <w:tcW w:w="2340"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64C0A785" w14:textId="626694CB" w:rsidR="007B577C" w:rsidRDefault="007B577C" w:rsidP="007B577C">
            <w:r>
              <w:t>Time of Message Sending</w:t>
            </w:r>
          </w:p>
        </w:tc>
        <w:tc>
          <w:tcPr>
            <w:tcW w:w="2340"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BE09BD9" w14:textId="44BEFBE3" w:rsidR="007B577C" w:rsidRDefault="007B577C" w:rsidP="007B577C">
            <w:r>
              <w:t>Message Body</w:t>
            </w:r>
          </w:p>
        </w:tc>
        <w:tc>
          <w:tcPr>
            <w:tcW w:w="2340"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3A18684F" w14:textId="5EF5F859" w:rsidR="007B577C" w:rsidRDefault="007B577C" w:rsidP="007B577C">
            <w:r>
              <w:t>Checksum</w:t>
            </w:r>
          </w:p>
        </w:tc>
        <w:tc>
          <w:tcPr>
            <w:tcW w:w="2340" w:type="dxa"/>
          </w:tcPr>
          <w:p w14:paraId="55667A56" w14:textId="5B088DAE" w:rsidR="007B577C" w:rsidRPr="004658D0" w:rsidRDefault="000E2AA2" w:rsidP="000E2AA2">
            <w:pPr>
              <w:cnfStyle w:val="000000000000" w:firstRow="0" w:lastRow="0" w:firstColumn="0" w:lastColumn="0" w:oddVBand="0" w:evenVBand="0" w:oddHBand="0" w:evenHBand="0" w:firstRowFirstColumn="0" w:firstRowLastColumn="0" w:lastRowFirstColumn="0" w:lastRowLastColumn="0"/>
            </w:pPr>
            <w:r>
              <w:t>16</w:t>
            </w:r>
            <w:r w:rsidR="007B577C" w:rsidRPr="004658D0">
              <w:t xml:space="preserve"> Bytes: </w:t>
            </w:r>
            <w:r>
              <w:t>128</w:t>
            </w:r>
            <w:r w:rsidR="007B577C" w:rsidRPr="004658D0">
              <w:t>-bit integer</w:t>
            </w:r>
          </w:p>
        </w:tc>
        <w:tc>
          <w:tcPr>
            <w:tcW w:w="5215" w:type="dxa"/>
          </w:tcPr>
          <w:p w14:paraId="577014B3" w14:textId="3BED9A2B" w:rsidR="007B577C" w:rsidRPr="004658D0" w:rsidRDefault="007B577C" w:rsidP="00695A3D">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Type Code,</w:t>
            </w:r>
            <w:r w:rsidR="00695A3D" w:rsidRPr="004658D0">
              <w:rPr>
                <w:rFonts w:eastAsia="Times New Roman" w:cs="Times New Roman"/>
                <w:lang w:eastAsia="en-US"/>
              </w:rPr>
              <w:t xml:space="preserve"> </w:t>
            </w:r>
            <w:r w:rsidR="00695A3D">
              <w:rPr>
                <w:rFonts w:eastAsia="Times New Roman" w:cs="Times New Roman"/>
                <w:lang w:eastAsia="en-US"/>
              </w:rPr>
              <w:t>Message Sender, Message Recipient,</w:t>
            </w:r>
            <w:r w:rsidRPr="004658D0">
              <w:rPr>
                <w:rFonts w:eastAsia="Times New Roman" w:cs="Times New Roman"/>
                <w:lang w:eastAsia="en-US"/>
              </w:rPr>
              <w:t xml:space="preserve"> Time of Sending, and </w:t>
            </w:r>
            <w:r w:rsidR="00695A3D">
              <w:rPr>
                <w:rFonts w:eastAsia="Times New Roman" w:cs="Times New Roman"/>
                <w:lang w:eastAsia="en-US"/>
              </w:rPr>
              <w:t xml:space="preserve">Message </w:t>
            </w:r>
            <w:r w:rsidRPr="004658D0">
              <w:rPr>
                <w:rFonts w:eastAsia="Times New Roman" w:cs="Times New Roman"/>
                <w:lang w:eastAsia="en-US"/>
              </w:rPr>
              <w:t>Body. Note this does not include this checksum or the following EOT character) as an MD5 hash.</w:t>
            </w:r>
          </w:p>
        </w:tc>
      </w:tr>
      <w:tr w:rsidR="007B577C" w14:paraId="56DAF322"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DC862" w14:textId="28AE31ED" w:rsidR="007B577C" w:rsidRDefault="007B577C" w:rsidP="007B577C">
            <w:r>
              <w:t>End of Transmission</w:t>
            </w:r>
          </w:p>
        </w:tc>
        <w:tc>
          <w:tcPr>
            <w:tcW w:w="2340"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1802B383" w:rsidR="007B577C" w:rsidRPr="004658D0" w:rsidRDefault="007B577C" w:rsidP="002F70D9">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5" w:name="_Message_Types"/>
      <w:bookmarkEnd w:id="15"/>
    </w:p>
    <w:p w14:paraId="1B6EC05A" w14:textId="77777777" w:rsidR="008E764B" w:rsidRDefault="008E764B">
      <w:pPr>
        <w:sectPr w:rsidR="008E764B" w:rsidSect="007B41D8">
          <w:footerReference w:type="default" r:id="rId12"/>
          <w:footerReference w:type="first" r:id="rId13"/>
          <w:pgSz w:w="12240" w:h="15840" w:code="1"/>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t>Message Structure Diagram</w:t>
      </w:r>
    </w:p>
    <w:tbl>
      <w:tblPr>
        <w:tblW w:w="13315" w:type="dxa"/>
        <w:tblLayout w:type="fixed"/>
        <w:tblCellMar>
          <w:top w:w="72" w:type="dxa"/>
          <w:left w:w="15" w:type="dxa"/>
          <w:bottom w:w="72" w:type="dxa"/>
          <w:right w:w="15" w:type="dxa"/>
        </w:tblCellMar>
        <w:tblLook w:val="0600" w:firstRow="0" w:lastRow="0" w:firstColumn="0" w:lastColumn="0" w:noHBand="1" w:noVBand="1"/>
      </w:tblPr>
      <w:tblGrid>
        <w:gridCol w:w="978"/>
        <w:gridCol w:w="920"/>
        <w:gridCol w:w="344"/>
        <w:gridCol w:w="345"/>
        <w:gridCol w:w="345"/>
        <w:gridCol w:w="346"/>
        <w:gridCol w:w="345"/>
        <w:gridCol w:w="346"/>
        <w:gridCol w:w="345"/>
        <w:gridCol w:w="346"/>
        <w:gridCol w:w="346"/>
        <w:gridCol w:w="346"/>
        <w:gridCol w:w="347"/>
        <w:gridCol w:w="346"/>
        <w:gridCol w:w="347"/>
        <w:gridCol w:w="346"/>
        <w:gridCol w:w="347"/>
        <w:gridCol w:w="360"/>
        <w:gridCol w:w="346"/>
        <w:gridCol w:w="346"/>
        <w:gridCol w:w="346"/>
        <w:gridCol w:w="346"/>
        <w:gridCol w:w="346"/>
        <w:gridCol w:w="346"/>
        <w:gridCol w:w="346"/>
        <w:gridCol w:w="370"/>
        <w:gridCol w:w="346"/>
        <w:gridCol w:w="346"/>
        <w:gridCol w:w="346"/>
        <w:gridCol w:w="346"/>
        <w:gridCol w:w="346"/>
        <w:gridCol w:w="346"/>
        <w:gridCol w:w="346"/>
        <w:gridCol w:w="322"/>
        <w:gridCol w:w="334"/>
      </w:tblGrid>
      <w:tr w:rsidR="009E7874" w:rsidRPr="00EF0FBE" w14:paraId="0FB983F3" w14:textId="68C620AD" w:rsidTr="002B052B">
        <w:trPr>
          <w:tblHeader/>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92ECD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Offsets</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395849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2764"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0D934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85"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5D85B53"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279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341FA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2744"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AFDC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34" w:type="dxa"/>
            <w:tcBorders>
              <w:left w:val="single" w:sz="4" w:space="0" w:color="7F7F7F" w:themeColor="text1" w:themeTint="80"/>
            </w:tcBorders>
            <w:shd w:val="clear" w:color="auto" w:fill="auto"/>
          </w:tcPr>
          <w:p w14:paraId="13E07C45"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9E7874" w:rsidRPr="00EF0FBE" w14:paraId="5CFDCC61" w14:textId="260C25D4" w:rsidTr="002B052B">
        <w:trPr>
          <w:tblHeader/>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B07BD7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2FB92C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Bit</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83AF0BB" w14:textId="0DB58058"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831E2E4" w14:textId="3893AF72"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CDA1E12" w14:textId="7DF2262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6C058D3" w14:textId="711C837E"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C1C9103" w14:textId="57DD3560"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EF3EB64" w14:textId="49163AC4"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5</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E9A4A38" w14:textId="3A83097D"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01E3FF4" w14:textId="392EB5E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38845FD" w14:textId="5434E239"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DF1C649" w14:textId="5466E673"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F50D46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AF082C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11</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7D6CC2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6632A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13</w:t>
            </w:r>
          </w:p>
        </w:tc>
        <w:tc>
          <w:tcPr>
            <w:tcW w:w="347"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7533E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14</w:t>
            </w:r>
          </w:p>
        </w:tc>
        <w:tc>
          <w:tcPr>
            <w:tcW w:w="36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C5518C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7A39D6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ADB14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1C14F8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14E686"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CDCA5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7D49B9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21</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2624E5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w:t>
            </w:r>
          </w:p>
        </w:tc>
        <w:tc>
          <w:tcPr>
            <w:tcW w:w="37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635E6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23</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F2A761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B01C30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A48A0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C4F691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7F3C3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361844"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74DE66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30</w:t>
            </w:r>
          </w:p>
        </w:tc>
        <w:tc>
          <w:tcPr>
            <w:tcW w:w="322"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28E025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31</w:t>
            </w:r>
          </w:p>
        </w:tc>
        <w:tc>
          <w:tcPr>
            <w:tcW w:w="334" w:type="dxa"/>
            <w:tcBorders>
              <w:left w:val="single" w:sz="4" w:space="0" w:color="7F7F7F" w:themeColor="text1" w:themeTint="80"/>
              <w:bottom w:val="dashed" w:sz="4" w:space="0" w:color="auto"/>
            </w:tcBorders>
            <w:shd w:val="clear" w:color="auto" w:fill="auto"/>
          </w:tcPr>
          <w:p w14:paraId="3B1409C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2B052B" w:rsidRPr="00EF0FBE" w14:paraId="580B4B9E" w14:textId="0AC840B6" w:rsidTr="002B052B">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96853A" w14:textId="77777777" w:rsidR="002B052B" w:rsidRPr="00D13FB3" w:rsidRDefault="002B052B"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1C81A956" w14:textId="77777777" w:rsidR="002B052B" w:rsidRPr="00D13FB3" w:rsidRDefault="002B052B"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63" w:type="dxa"/>
            <w:gridSpan w:val="8"/>
            <w:tcBorders>
              <w:top w:val="single" w:sz="4" w:space="0" w:color="auto"/>
              <w:left w:val="single" w:sz="4" w:space="0" w:color="auto"/>
              <w:bottom w:val="single" w:sz="4" w:space="0" w:color="auto"/>
              <w:right w:val="single" w:sz="4" w:space="0" w:color="auto"/>
            </w:tcBorders>
            <w:vAlign w:val="center"/>
            <w:hideMark/>
          </w:tcPr>
          <w:p w14:paraId="354A029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2782" w:type="dxa"/>
            <w:gridSpan w:val="8"/>
            <w:tcBorders>
              <w:top w:val="single" w:sz="4" w:space="0" w:color="auto"/>
              <w:left w:val="single" w:sz="4" w:space="0" w:color="auto"/>
              <w:bottom w:val="single" w:sz="4" w:space="0" w:color="auto"/>
              <w:right w:val="single" w:sz="4" w:space="0" w:color="auto"/>
            </w:tcBorders>
            <w:vAlign w:val="center"/>
            <w:hideMark/>
          </w:tcPr>
          <w:p w14:paraId="7353079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3581648"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55BB8EC"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AD21DBC"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9CB93A2"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1EB7BA1"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61F297CB"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2B62B73"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11ADB96A"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0AEDACB"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F0C7BEE"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CFB3FA9"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DC62D4E"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6C4ED5D"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0BD2F56F"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71E6556"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22"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4226F0F" w14:textId="77777777" w:rsidR="002B052B" w:rsidRPr="00DA4423" w:rsidRDefault="002B052B"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34" w:type="dxa"/>
            <w:vMerge w:val="restart"/>
            <w:tcBorders>
              <w:top w:val="dashed" w:sz="4" w:space="0" w:color="auto"/>
              <w:left w:val="single" w:sz="4" w:space="0" w:color="auto"/>
            </w:tcBorders>
            <w:shd w:val="clear" w:color="auto" w:fill="auto"/>
            <w:textDirection w:val="btLr"/>
          </w:tcPr>
          <w:p w14:paraId="3F672DAE" w14:textId="34D6FD5B"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Header</w:t>
            </w:r>
          </w:p>
        </w:tc>
      </w:tr>
      <w:tr w:rsidR="002B052B" w:rsidRPr="00EF0FBE" w14:paraId="6EAF06DA" w14:textId="77777777"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467DDD9" w14:textId="6D0002D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commentRangeStart w:id="16"/>
            <w:r w:rsidRPr="00D13FB3">
              <w:rPr>
                <w:rFonts w:ascii="Lucida Console" w:eastAsia="Times New Roman" w:hAnsi="Lucida Console" w:cs="Courier New"/>
                <w:b/>
                <w:bCs/>
                <w:color w:val="7F7F7F" w:themeColor="text1" w:themeTint="80"/>
                <w:sz w:val="18"/>
                <w:szCs w:val="24"/>
                <w:lang w:eastAsia="en-US"/>
              </w:rPr>
              <w:t>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FB6B889" w14:textId="347967F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32</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4698FC2" w14:textId="45881CE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0BCC6D1" w14:textId="11C9DBA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5240263" w14:textId="07FC7AA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17C6E3A" w14:textId="7BFAECA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D9D7958" w14:textId="6454B5A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D44E960" w14:textId="20C9A78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7BA01DD" w14:textId="732BBF8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5E623AD" w14:textId="70606D32"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8F353A6" w14:textId="3E4A037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9DD0329" w14:textId="3872A54C"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ECF1F67" w14:textId="213C24A3"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AF46E49" w14:textId="1B563465"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E37C561" w14:textId="5524BC7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C9BF26E" w14:textId="7D5FF14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7"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5B037C9" w14:textId="64B84A3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6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0AB1B89F" w14:textId="0D052CB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F045C04" w14:textId="1A91AD3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54ADE65" w14:textId="61AFFCE9"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4429378" w14:textId="37866B3C"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9204712" w14:textId="3ACCA88D"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6536DA2" w14:textId="586AF533"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19A1AF81" w14:textId="1A4D866A"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6AD69E8F" w14:textId="2B2A3EAA"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68DC4B7" w14:textId="0EB2D56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7C0888E" w14:textId="7DB19B7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404394E4" w14:textId="21A7312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7BB3B87B" w14:textId="2614784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8B935BA" w14:textId="7A5846D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344F01E7" w14:textId="27A18AC8"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5608D2E2" w14:textId="7B55DFD0"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B8F0B62" w14:textId="28782181"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p>
        </w:tc>
        <w:tc>
          <w:tcPr>
            <w:tcW w:w="322"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14:paraId="29B47BEE" w14:textId="23AA1DE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0</w:t>
            </w:r>
            <w:commentRangeEnd w:id="16"/>
            <w:r>
              <w:rPr>
                <w:rStyle w:val="CommentReference"/>
              </w:rPr>
              <w:commentReference w:id="16"/>
            </w:r>
          </w:p>
        </w:tc>
        <w:tc>
          <w:tcPr>
            <w:tcW w:w="334" w:type="dxa"/>
            <w:vMerge/>
            <w:tcBorders>
              <w:left w:val="single" w:sz="4" w:space="0" w:color="auto"/>
            </w:tcBorders>
            <w:shd w:val="clear" w:color="auto" w:fill="auto"/>
          </w:tcPr>
          <w:p w14:paraId="0C031E53" w14:textId="7719D395"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6E8AB03A" w14:textId="74504273"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460DCF1" w14:textId="3097412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5308DCA5" w14:textId="35AC6D9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64</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160590A4"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c>
          <w:tcPr>
            <w:tcW w:w="334" w:type="dxa"/>
            <w:vMerge/>
            <w:tcBorders>
              <w:left w:val="single" w:sz="4" w:space="0" w:color="auto"/>
            </w:tcBorders>
            <w:shd w:val="clear" w:color="auto" w:fill="auto"/>
            <w:textDirection w:val="btLr"/>
          </w:tcPr>
          <w:p w14:paraId="4612389A" w14:textId="6900812E"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6AA7C2E4" w14:textId="44124B7B"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9979A4E" w14:textId="32F5C2BA"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8077848" w14:textId="193C373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96</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419E22B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tcBorders>
            <w:shd w:val="clear" w:color="auto" w:fill="auto"/>
          </w:tcPr>
          <w:p w14:paraId="0CE677DE"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089CB09D" w14:textId="00912C63"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0EC85EF" w14:textId="361FAE39"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4CDB0B3F" w14:textId="786B87BC"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128</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0A4B5F89" w14:textId="4BBECF76"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c>
          <w:tcPr>
            <w:tcW w:w="334" w:type="dxa"/>
            <w:vMerge/>
            <w:tcBorders>
              <w:left w:val="single" w:sz="4" w:space="0" w:color="auto"/>
            </w:tcBorders>
            <w:shd w:val="clear" w:color="auto" w:fill="auto"/>
          </w:tcPr>
          <w:p w14:paraId="5C606FE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1E0BBD8" w14:textId="7AB316D6"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E302018" w14:textId="50433EF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174C273E" w14:textId="3ED46E5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160</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5F8A2600"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tcBorders>
            <w:shd w:val="clear" w:color="auto" w:fill="auto"/>
          </w:tcPr>
          <w:p w14:paraId="4380147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46575D2" w14:textId="239D00E7"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5933240" w14:textId="7698DD4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AFB807D" w14:textId="616F0F4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192</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4D7D20F0" w14:textId="41E73922"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c>
          <w:tcPr>
            <w:tcW w:w="334" w:type="dxa"/>
            <w:vMerge/>
            <w:tcBorders>
              <w:left w:val="single" w:sz="4" w:space="0" w:color="auto"/>
            </w:tcBorders>
            <w:shd w:val="clear" w:color="auto" w:fill="auto"/>
          </w:tcPr>
          <w:p w14:paraId="59386D3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4C353E07" w14:textId="64C1D162" w:rsidTr="00BF41BD">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365E2F0" w14:textId="7CA98F5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06BFEF60" w14:textId="0FEE306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224</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0C4EF5B8"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7A8A7B9B"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54DD34E3" w14:textId="2DB4F5CD"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1997680" w14:textId="3E14D793"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Pr>
                <w:rFonts w:ascii="Lucida Console" w:eastAsia="Times New Roman" w:hAnsi="Lucida Console" w:cs="Courier New"/>
                <w:b/>
                <w:bCs/>
                <w:color w:val="7F7F7F" w:themeColor="text1" w:themeTint="80"/>
                <w:sz w:val="18"/>
                <w:szCs w:val="24"/>
                <w:lang w:eastAsia="en-US"/>
              </w:rPr>
              <w:t>32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763CBD0" w14:textId="78E2DF9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Pr>
                <w:rFonts w:ascii="Lucida Console" w:eastAsia="Times New Roman" w:hAnsi="Lucida Console" w:cs="Courier New"/>
                <w:b/>
                <w:bCs/>
                <w:color w:val="7F7F7F" w:themeColor="text1" w:themeTint="80"/>
                <w:sz w:val="18"/>
                <w:szCs w:val="24"/>
                <w:lang w:eastAsia="en-US"/>
              </w:rPr>
              <w:t>256</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7A8ED70E" w14:textId="349103A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12468321" w14:textId="5BE33250"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Body</w:t>
            </w:r>
          </w:p>
        </w:tc>
      </w:tr>
      <w:tr w:rsidR="002B052B" w:rsidRPr="00DA4423" w14:paraId="3F88D044" w14:textId="362151AB" w:rsidTr="002B052B">
        <w:trPr>
          <w:trHeight w:val="2091"/>
        </w:trPr>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542CB98" w14:textId="7722CCD4"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E896BF9" w14:textId="057F4CDD"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68FFFC8E" w14:textId="0162562F"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extDirection w:val="btLr"/>
          </w:tcPr>
          <w:p w14:paraId="3746EE4E" w14:textId="1D157982"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p>
        </w:tc>
      </w:tr>
      <w:tr w:rsidR="002B052B" w:rsidRPr="00DA4423" w14:paraId="4D1EBC5C" w14:textId="3730F05E"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8D2D32E" w14:textId="14FE9485"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3AFC60E8" w14:textId="19A27FB9"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len–128</w:t>
            </w:r>
          </w:p>
        </w:tc>
        <w:tc>
          <w:tcPr>
            <w:tcW w:w="11085" w:type="dxa"/>
            <w:gridSpan w:val="32"/>
            <w:vMerge w:val="restart"/>
            <w:tcBorders>
              <w:top w:val="single" w:sz="4" w:space="0" w:color="auto"/>
              <w:left w:val="single" w:sz="4" w:space="0" w:color="auto"/>
              <w:bottom w:val="single" w:sz="4" w:space="0" w:color="auto"/>
              <w:right w:val="single" w:sz="4" w:space="0" w:color="auto"/>
            </w:tcBorders>
            <w:vAlign w:val="center"/>
          </w:tcPr>
          <w:p w14:paraId="7F1E6BE9" w14:textId="613788DB"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6B820B4E" w14:textId="56358E0F" w:rsidR="002B052B" w:rsidRPr="00DA4423" w:rsidRDefault="002B052B" w:rsidP="002B052B">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Footer</w:t>
            </w:r>
          </w:p>
        </w:tc>
      </w:tr>
      <w:tr w:rsidR="002B052B" w:rsidRPr="00DA4423" w14:paraId="538249A4" w14:textId="76F8A246"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F2CF2DC" w14:textId="6ECA100F"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len–24</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A6DA8CD" w14:textId="183E71F6"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len–96</w:t>
            </w:r>
          </w:p>
        </w:tc>
        <w:tc>
          <w:tcPr>
            <w:tcW w:w="11085" w:type="dxa"/>
            <w:gridSpan w:val="32"/>
            <w:vMerge/>
            <w:tcBorders>
              <w:top w:val="single" w:sz="4" w:space="0" w:color="auto"/>
              <w:left w:val="single" w:sz="4" w:space="0" w:color="auto"/>
              <w:bottom w:val="single" w:sz="4" w:space="0" w:color="auto"/>
              <w:right w:val="single" w:sz="4" w:space="0" w:color="auto"/>
            </w:tcBorders>
            <w:vAlign w:val="center"/>
          </w:tcPr>
          <w:p w14:paraId="0BF1BA3C" w14:textId="7EE66A8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3B7649D9"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368F61EC" w14:textId="43FBCB65"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73F856B" w14:textId="5E0D6C1E"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len–16</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6AEE2279" w14:textId="710B01C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len–64</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4CAD7C89" w14:textId="77877FBE"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2DB6B90F"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DA4423" w14:paraId="7803517E" w14:textId="55E64658"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5AC5F85" w14:textId="4F1C22B3"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len–8</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30D9416A" w14:textId="7C5BFEA1"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11085" w:type="dxa"/>
            <w:gridSpan w:val="32"/>
            <w:vMerge/>
            <w:tcBorders>
              <w:top w:val="single" w:sz="4" w:space="0" w:color="auto"/>
              <w:left w:val="single" w:sz="4" w:space="0" w:color="auto"/>
              <w:bottom w:val="single" w:sz="4" w:space="0" w:color="auto"/>
              <w:right w:val="single" w:sz="4" w:space="0" w:color="auto"/>
            </w:tcBorders>
            <w:vAlign w:val="center"/>
            <w:hideMark/>
          </w:tcPr>
          <w:p w14:paraId="19AF6005"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7E258C42"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p>
        </w:tc>
      </w:tr>
      <w:tr w:rsidR="002B052B" w:rsidRPr="00EF0FBE" w14:paraId="2BF3B1FD" w14:textId="0182CE92" w:rsidTr="002B052B">
        <w:tc>
          <w:tcPr>
            <w:tcW w:w="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25A3906" w14:textId="77777777"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919"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4A4A6489" w14:textId="77777777" w:rsidR="002B052B" w:rsidRPr="00D13FB3" w:rsidRDefault="002B052B" w:rsidP="002B052B">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2764" w:type="dxa"/>
            <w:gridSpan w:val="8"/>
            <w:tcBorders>
              <w:top w:val="single" w:sz="4" w:space="0" w:color="auto"/>
              <w:left w:val="single" w:sz="4" w:space="0" w:color="auto"/>
              <w:bottom w:val="single" w:sz="4" w:space="0" w:color="auto"/>
              <w:right w:val="single" w:sz="4" w:space="0" w:color="auto"/>
            </w:tcBorders>
            <w:vAlign w:val="center"/>
            <w:hideMark/>
          </w:tcPr>
          <w:p w14:paraId="22FFAEF1" w14:textId="77777777" w:rsidR="002B052B" w:rsidRPr="00DA4423" w:rsidRDefault="002B052B" w:rsidP="002B052B">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8321" w:type="dxa"/>
            <w:gridSpan w:val="24"/>
            <w:tcBorders>
              <w:top w:val="single" w:sz="4" w:space="0" w:color="auto"/>
              <w:left w:val="single" w:sz="4" w:space="0" w:color="auto"/>
              <w:bottom w:val="dashed" w:sz="4" w:space="0" w:color="auto"/>
            </w:tcBorders>
            <w:vAlign w:val="center"/>
            <w:hideMark/>
          </w:tcPr>
          <w:p w14:paraId="2218C96A" w14:textId="357DA27A" w:rsidR="002B052B" w:rsidRPr="00DA4423" w:rsidRDefault="002B052B" w:rsidP="002B052B">
            <w:pPr>
              <w:spacing w:after="0" w:line="240" w:lineRule="auto"/>
              <w:jc w:val="center"/>
              <w:rPr>
                <w:rFonts w:ascii="Lucida Console" w:eastAsia="Times New Roman" w:hAnsi="Lucida Console" w:cs="Times New Roman"/>
                <w:sz w:val="20"/>
                <w:szCs w:val="20"/>
                <w:lang w:eastAsia="en-US"/>
              </w:rPr>
            </w:pPr>
          </w:p>
        </w:tc>
        <w:tc>
          <w:tcPr>
            <w:tcW w:w="334" w:type="dxa"/>
            <w:vMerge/>
            <w:tcBorders>
              <w:left w:val="nil"/>
              <w:bottom w:val="dashed" w:sz="4" w:space="0" w:color="auto"/>
            </w:tcBorders>
            <w:shd w:val="clear" w:color="auto" w:fill="auto"/>
          </w:tcPr>
          <w:p w14:paraId="123B5DA1" w14:textId="77777777" w:rsidR="002B052B" w:rsidRPr="00DA4423" w:rsidRDefault="002B052B" w:rsidP="002B052B">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2F72C39D" w:rsidR="008E764B" w:rsidRDefault="00111308" w:rsidP="008E764B">
      <w:pPr>
        <w:sectPr w:rsidR="008E764B" w:rsidSect="007B41D8">
          <w:pgSz w:w="15840" w:h="12240" w:orient="landscape" w:code="1"/>
          <w:pgMar w:top="1440" w:right="1440" w:bottom="1440" w:left="1440" w:header="720" w:footer="720" w:gutter="0"/>
          <w:pgNumType w:chapSep="colon"/>
          <w:cols w:space="720"/>
          <w:titlePg/>
          <w:docGrid w:linePitch="299"/>
        </w:sectPr>
      </w:pPr>
      <w:r w:rsidRPr="00111308">
        <w:t>This makes</w:t>
      </w:r>
      <w:r>
        <w:t xml:space="preserve"> plain the </w:t>
      </w:r>
      <w:r w:rsidR="00E74DB1">
        <w:rPr>
          <w:b/>
        </w:rPr>
        <w:t>2</w:t>
      </w:r>
      <w:r w:rsidR="002B052B">
        <w:rPr>
          <w:b/>
        </w:rPr>
        <w:t>56</w:t>
      </w:r>
      <w:r w:rsidRPr="00997B03">
        <w:rPr>
          <w:b/>
        </w:rPr>
        <w:t>-bit (</w:t>
      </w:r>
      <w:r w:rsidR="002B052B">
        <w:rPr>
          <w:b/>
        </w:rPr>
        <w:t>32</w:t>
      </w:r>
      <w:r w:rsidRPr="00997B03">
        <w:rPr>
          <w:b/>
        </w:rPr>
        <w:t>-byte) header</w:t>
      </w:r>
      <w:r>
        <w:t xml:space="preserve"> and </w:t>
      </w:r>
      <w:r w:rsidR="000718BC" w:rsidRPr="000718BC">
        <w:rPr>
          <w:b/>
        </w:rPr>
        <w:t>136</w:t>
      </w:r>
      <w:r w:rsidR="000718BC">
        <w:rPr>
          <w:b/>
        </w:rPr>
        <w:t>-bit (17</w:t>
      </w:r>
      <w:r w:rsidRPr="00997B03">
        <w:rPr>
          <w:b/>
        </w:rPr>
        <w:t>-byte)</w:t>
      </w:r>
      <w:r w:rsidR="008E764B" w:rsidRPr="00997B03">
        <w:rPr>
          <w:b/>
        </w:rPr>
        <w:t xml:space="preserve"> footer</w:t>
      </w:r>
      <w:r w:rsidR="00997B03">
        <w:t>.</w:t>
      </w:r>
      <w:r w:rsidR="002A5C3D">
        <w:rPr>
          <w:rFonts w:ascii="Lucida Console" w:hAnsi="Lucida Console"/>
        </w:rPr>
        <w:br w:type="page"/>
      </w:r>
      <w:bookmarkStart w:id="18" w:name="_Message_Types_1"/>
      <w:bookmarkEnd w:id="18"/>
    </w:p>
    <w:p w14:paraId="4472456D" w14:textId="5E364559" w:rsidR="00A27324" w:rsidRDefault="00A27324" w:rsidP="00240266">
      <w:pPr>
        <w:pStyle w:val="Heading3"/>
      </w:pPr>
      <w:bookmarkStart w:id="19" w:name="_Message_Types_2"/>
      <w:bookmarkStart w:id="20" w:name="_Toc406057531"/>
      <w:bookmarkEnd w:id="19"/>
      <w:r>
        <w:t>Message Types</w:t>
      </w:r>
      <w:bookmarkEnd w:id="20"/>
    </w:p>
    <w:tbl>
      <w:tblPr>
        <w:tblStyle w:val="GridTable3-Accent61"/>
        <w:tblW w:w="4996" w:type="pct"/>
        <w:tblLook w:val="04A0" w:firstRow="1" w:lastRow="0" w:firstColumn="1" w:lastColumn="0" w:noHBand="0" w:noVBand="1"/>
      </w:tblPr>
      <w:tblGrid>
        <w:gridCol w:w="3059"/>
        <w:gridCol w:w="1352"/>
        <w:gridCol w:w="4750"/>
        <w:gridCol w:w="3789"/>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BFD199E"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xml:space="preserve">) are in the </w:t>
      </w:r>
      <w:r w:rsidR="00D13FB3">
        <w:t>most-significant</w:t>
      </w:r>
      <w:r w:rsidR="00444D8B">
        <w:t xml:space="preserve"> nibble, and the sub-categories are in the </w:t>
      </w:r>
      <w:r w:rsidR="00D13FB3">
        <w:t>least-significant</w:t>
      </w:r>
      <w:r w:rsidR="00444D8B">
        <w:t xml:space="preserve"> nibble.</w:t>
      </w:r>
      <w:r w:rsidR="00285CA0">
        <w:br w:type="page"/>
      </w:r>
    </w:p>
    <w:p w14:paraId="3D34A942" w14:textId="0FD738B8" w:rsidR="00EF6F71" w:rsidRDefault="00EF6F71" w:rsidP="00240266">
      <w:pPr>
        <w:pStyle w:val="Heading3"/>
      </w:pPr>
      <w:bookmarkStart w:id="21" w:name="_Toc406057532"/>
      <w:r>
        <w:t>Roleplay Message</w:t>
      </w:r>
      <w:bookmarkEnd w:id="21"/>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4753C0B8" w:rsidR="0075062F" w:rsidRDefault="002F70D9" w:rsidP="0075062F">
      <w:pPr>
        <w:pStyle w:val="ListParagraph"/>
        <w:numPr>
          <w:ilvl w:val="0"/>
          <w:numId w:val="23"/>
        </w:numPr>
      </w:pPr>
      <w:r>
        <w:t>Any message sent in a</w:t>
      </w:r>
      <w:r w:rsidR="0075062F">
        <w:t xml:space="preserve">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rsidRPr="00502DE0">
        <w:rPr>
          <w:b/>
        </w:rPr>
        <w:t>Speech</w:t>
      </w:r>
      <w:r>
        <w:t>: a character talking</w:t>
      </w:r>
    </w:p>
    <w:p w14:paraId="5EEDC838" w14:textId="6F88B7C4" w:rsidR="00EE0BEC" w:rsidRDefault="00EE0BEC" w:rsidP="00EE0BEC">
      <w:pPr>
        <w:pStyle w:val="ListParagraph"/>
        <w:numPr>
          <w:ilvl w:val="0"/>
          <w:numId w:val="26"/>
        </w:numPr>
      </w:pPr>
      <w:r w:rsidRPr="00502DE0">
        <w:rPr>
          <w:b/>
        </w:rPr>
        <w:t>Action or narration</w:t>
      </w:r>
      <w:r>
        <w:t>: description of a scene or action in the scene</w:t>
      </w:r>
    </w:p>
    <w:p w14:paraId="6083E1EE" w14:textId="14B00666" w:rsidR="00E44F9C" w:rsidRDefault="00EE0BEC" w:rsidP="002F70D9">
      <w:pPr>
        <w:pStyle w:val="ListParagraph"/>
        <w:numPr>
          <w:ilvl w:val="0"/>
          <w:numId w:val="26"/>
        </w:numPr>
      </w:pPr>
      <w:r w:rsidRPr="00502DE0">
        <w:rPr>
          <w:b/>
        </w:rPr>
        <w:t>Out-of-character speech</w:t>
      </w:r>
      <w:r>
        <w:t>: a user talking as emself</w:t>
      </w:r>
    </w:p>
    <w:p w14:paraId="3C4DFB2D" w14:textId="516B1F5D" w:rsidR="00562FCE" w:rsidRDefault="002C0E13" w:rsidP="007A341E">
      <w:pPr>
        <w:pStyle w:val="Heading1"/>
      </w:pPr>
      <w:bookmarkStart w:id="22" w:name="_Toc406057533"/>
      <w:r>
        <w:t>The Client</w:t>
      </w:r>
      <w:bookmarkEnd w:id="22"/>
    </w:p>
    <w:p w14:paraId="569539E2" w14:textId="346B816D" w:rsidR="002C0E13" w:rsidRDefault="002C0E13" w:rsidP="002C0E13">
      <w:pPr>
        <w:pStyle w:val="Heading2"/>
      </w:pPr>
      <w:bookmarkStart w:id="23" w:name="_Parsing_User_Input"/>
      <w:bookmarkStart w:id="24" w:name="_Toc406057534"/>
      <w:bookmarkEnd w:id="23"/>
      <w:r>
        <w:t>Parsing User Input</w:t>
      </w:r>
      <w:bookmarkEnd w:id="24"/>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240266">
      <w:pPr>
        <w:pStyle w:val="Heading3"/>
      </w:pPr>
      <w:bookmarkStart w:id="25" w:name="_Toc406057535"/>
      <w:r>
        <w:t>Roleplay Message Parsing Rules</w:t>
      </w:r>
      <w:bookmarkEnd w:id="25"/>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7755844" w14:textId="18D615BD" w:rsidR="00502DE0" w:rsidRDefault="00502DE0" w:rsidP="00502DE0">
      <w:pPr>
        <w:pStyle w:val="Paragraph"/>
        <w:numPr>
          <w:ilvl w:val="1"/>
          <w:numId w:val="25"/>
        </w:numPr>
        <w:spacing w:after="0"/>
      </w:pPr>
      <w:r>
        <w:t>This is an example</w:t>
      </w:r>
    </w:p>
    <w:p w14:paraId="008B2940" w14:textId="77777777" w:rsidR="00DF7056" w:rsidRDefault="00DF7056" w:rsidP="00106A64">
      <w:pPr>
        <w:pStyle w:val="Paragraph"/>
        <w:numPr>
          <w:ilvl w:val="0"/>
          <w:numId w:val="25"/>
        </w:numPr>
        <w:spacing w:after="0"/>
        <w:ind w:left="720"/>
      </w:pPr>
      <w:r>
        <w:t>Text surrounded by predefined delimiters</w:t>
      </w:r>
    </w:p>
    <w:p w14:paraId="680CAB08" w14:textId="279320AC" w:rsidR="00502DE0" w:rsidRDefault="00502DE0" w:rsidP="00502DE0">
      <w:pPr>
        <w:pStyle w:val="Paragraph"/>
        <w:numPr>
          <w:ilvl w:val="1"/>
          <w:numId w:val="25"/>
        </w:numPr>
        <w:spacing w:after="0"/>
      </w:pPr>
      <w:r>
        <w:t>*This is an example*</w:t>
      </w:r>
    </w:p>
    <w:p w14:paraId="525921D4" w14:textId="44B02583" w:rsidR="00502DE0" w:rsidRDefault="00502DE0" w:rsidP="00502DE0">
      <w:pPr>
        <w:pStyle w:val="Paragraph"/>
        <w:numPr>
          <w:ilvl w:val="1"/>
          <w:numId w:val="25"/>
        </w:numPr>
        <w:spacing w:after="0"/>
      </w:pPr>
      <w:r>
        <w:t>“This is an example”</w:t>
      </w:r>
    </w:p>
    <w:p w14:paraId="1D237577" w14:textId="745E16F7" w:rsidR="00502DE0" w:rsidRDefault="00502DE0" w:rsidP="00502DE0">
      <w:pPr>
        <w:pStyle w:val="Paragraph"/>
        <w:numPr>
          <w:ilvl w:val="1"/>
          <w:numId w:val="25"/>
        </w:numPr>
        <w:spacing w:after="0"/>
      </w:pPr>
      <w:r>
        <w:t>((This is an example))</w:t>
      </w:r>
    </w:p>
    <w:p w14:paraId="75BA3FE8" w14:textId="77777777" w:rsidR="00DF7056" w:rsidRDefault="00DF7056" w:rsidP="00106A64">
      <w:pPr>
        <w:pStyle w:val="Paragraph"/>
        <w:numPr>
          <w:ilvl w:val="0"/>
          <w:numId w:val="25"/>
        </w:numPr>
        <w:spacing w:after="0"/>
        <w:ind w:left="720"/>
      </w:pPr>
      <w:r>
        <w:t>Text preceded by a predefined delimiter</w:t>
      </w:r>
    </w:p>
    <w:p w14:paraId="349BE8E9" w14:textId="0EF2F462" w:rsidR="00502DE0" w:rsidRDefault="00502DE0" w:rsidP="00502DE0">
      <w:pPr>
        <w:pStyle w:val="Paragraph"/>
        <w:numPr>
          <w:ilvl w:val="1"/>
          <w:numId w:val="25"/>
        </w:numPr>
        <w:spacing w:after="0"/>
      </w:pPr>
      <w:r>
        <w:t>// This is an example</w:t>
      </w:r>
    </w:p>
    <w:p w14:paraId="5C42EFB6" w14:textId="6954563C" w:rsidR="00502DE0" w:rsidRDefault="00502DE0" w:rsidP="00502DE0">
      <w:pPr>
        <w:pStyle w:val="Paragraph"/>
        <w:numPr>
          <w:ilvl w:val="1"/>
          <w:numId w:val="25"/>
        </w:numPr>
        <w:spacing w:after="0"/>
      </w:pPr>
      <w:r>
        <w:t>/me This is an example</w:t>
      </w:r>
    </w:p>
    <w:p w14:paraId="58A3FF89" w14:textId="268F03B6" w:rsidR="00502DE0" w:rsidRDefault="00502DE0" w:rsidP="00502DE0">
      <w:pPr>
        <w:pStyle w:val="Paragraph"/>
        <w:numPr>
          <w:ilvl w:val="1"/>
          <w:numId w:val="25"/>
        </w:numPr>
        <w:spacing w:after="0"/>
      </w:pPr>
      <w:r>
        <w:t>&gt;This is an example</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637D37BA" w14:textId="2B5BC671" w:rsidR="00502DE0" w:rsidRDefault="00502DE0" w:rsidP="00502DE0">
      <w:pPr>
        <w:pStyle w:val="Paragraph"/>
        <w:numPr>
          <w:ilvl w:val="1"/>
          <w:numId w:val="25"/>
        </w:numPr>
        <w:spacing w:after="0"/>
      </w:pPr>
      <w:r>
        <w:t>/me This is “an example”</w:t>
      </w:r>
    </w:p>
    <w:p w14:paraId="7AD8ADF8" w14:textId="20955D27" w:rsidR="00502DE0" w:rsidRDefault="00502DE0" w:rsidP="00502DE0">
      <w:pPr>
        <w:pStyle w:val="Paragraph"/>
        <w:numPr>
          <w:ilvl w:val="1"/>
          <w:numId w:val="25"/>
        </w:numPr>
        <w:spacing w:after="0"/>
      </w:pPr>
      <w:r>
        <w:t>/me This is ((an example))</w:t>
      </w:r>
    </w:p>
    <w:p w14:paraId="036FBBD7" w14:textId="77777777" w:rsidR="00DF7056" w:rsidRDefault="00DF7056" w:rsidP="00502DE0">
      <w:pPr>
        <w:pStyle w:val="Paragraph"/>
        <w:spacing w:before="240"/>
      </w:pPr>
      <w:r>
        <w:t>A parsing rule must be able to:</w:t>
      </w:r>
    </w:p>
    <w:p w14:paraId="7085D21D" w14:textId="6B5B9733" w:rsidR="00DF7056" w:rsidRDefault="00DF7056" w:rsidP="00106A64">
      <w:pPr>
        <w:pStyle w:val="Paragraph"/>
        <w:numPr>
          <w:ilvl w:val="0"/>
          <w:numId w:val="27"/>
        </w:numPr>
        <w:spacing w:after="0"/>
        <w:ind w:left="720"/>
      </w:pPr>
      <w:r>
        <w:t xml:space="preserve">Return a Boolean </w:t>
      </w:r>
      <w:r w:rsidR="00502DE0">
        <w:t xml:space="preserve">value </w:t>
      </w:r>
      <w:r>
        <w:t>indicating if the user’s input matches the rule</w:t>
      </w:r>
    </w:p>
    <w:p w14:paraId="52636F4B" w14:textId="480834AC" w:rsidR="00DF7056" w:rsidRPr="00D66B37" w:rsidRDefault="00DF7056" w:rsidP="00502DE0">
      <w:pPr>
        <w:pStyle w:val="Paragraph"/>
        <w:numPr>
          <w:ilvl w:val="0"/>
          <w:numId w:val="27"/>
        </w:numPr>
        <w:spacing w:after="0"/>
        <w:ind w:left="720"/>
      </w:pPr>
      <w:r>
        <w:t>Provide rules for converting the user’s input into a machine-readable format</w:t>
      </w:r>
      <w:r w:rsidR="00C73BC7">
        <w:t xml:space="preserve"> (XML tags)</w:t>
      </w:r>
    </w:p>
    <w:p w14:paraId="4BB16178" w14:textId="77777777" w:rsidR="00DF7056" w:rsidRDefault="00DF7056" w:rsidP="00240266">
      <w:pPr>
        <w:pStyle w:val="Heading3"/>
      </w:pPr>
      <w:bookmarkStart w:id="26" w:name="_Roleplay_Message_Parsing"/>
      <w:bookmarkStart w:id="27" w:name="_Toc406057536"/>
      <w:bookmarkEnd w:id="26"/>
      <w:r>
        <w:t>Roleplay Message Parsing</w:t>
      </w:r>
      <w:bookmarkEnd w:id="27"/>
    </w:p>
    <w:p w14:paraId="6EF50E89" w14:textId="77777777" w:rsidR="00DF7056" w:rsidRDefault="00DF7056" w:rsidP="00DF7056">
      <w:pPr>
        <w:pStyle w:val="Paragraph"/>
      </w:pPr>
      <w:r>
        <w:t xml:space="preserve">A message is considered </w:t>
      </w:r>
      <w:r w:rsidRPr="00502DE0">
        <w:rPr>
          <w:b/>
        </w:rPr>
        <w:t>unparsed</w:t>
      </w:r>
      <w:r>
        <w:t xml:space="preserve"> when a user has typed it and requested it be sent. It may contain any Unicode character, except control characters. The following are the stages of </w:t>
      </w:r>
      <w:r w:rsidRPr="00F74D63">
        <w:rPr>
          <w:b/>
        </w:rPr>
        <w:t>how to handle an unparsed message</w:t>
      </w:r>
      <w:r>
        <w:t>:</w:t>
      </w:r>
    </w:p>
    <w:p w14:paraId="4A3B84B9" w14:textId="36DAF42D" w:rsidR="00DF7056" w:rsidRDefault="00DF7056" w:rsidP="00106A64">
      <w:pPr>
        <w:pStyle w:val="ListParagraph"/>
        <w:numPr>
          <w:ilvl w:val="0"/>
          <w:numId w:val="50"/>
        </w:numPr>
      </w:pPr>
      <w:r>
        <w:t xml:space="preserve">If this is an </w:t>
      </w:r>
      <w:hyperlink w:anchor="_Message_Types_2" w:history="1">
        <w:r w:rsidRPr="00502DE0">
          <w:rPr>
            <w:rStyle w:val="Hyperlink"/>
          </w:rPr>
          <w:t>automated message</w:t>
        </w:r>
      </w:hyperlink>
      <w:r>
        <w:t xml:space="preserve">, skip to step </w:t>
      </w:r>
      <w:r w:rsidR="00106A64">
        <w:t>5</w:t>
      </w:r>
      <w:r w:rsidR="00502DE0">
        <w:t>.</w:t>
      </w:r>
    </w:p>
    <w:p w14:paraId="685F76DC" w14:textId="069FADCB" w:rsidR="00DF7056" w:rsidRDefault="00DF7056" w:rsidP="00106A64">
      <w:pPr>
        <w:pStyle w:val="ListParagraph"/>
        <w:numPr>
          <w:ilvl w:val="0"/>
          <w:numId w:val="50"/>
        </w:numPr>
      </w:pPr>
      <w:r>
        <w:t>Any control characters (U+0000 to U+001F) in this string must be immediately removed</w:t>
      </w:r>
      <w:r w:rsidR="00502DE0">
        <w:t>.</w:t>
      </w:r>
    </w:p>
    <w:p w14:paraId="315FC4F8" w14:textId="08D63B5E" w:rsidR="00DF7056" w:rsidRDefault="00DF7056" w:rsidP="00106A64">
      <w:pPr>
        <w:pStyle w:val="ListParagraph"/>
        <w:numPr>
          <w:ilvl w:val="0"/>
          <w:numId w:val="50"/>
        </w:numPr>
      </w:pPr>
      <w:r>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&amp;lt;</w:t>
      </w:r>
      <w:r>
        <w:t xml:space="preserve"> and </w:t>
      </w:r>
      <w:r w:rsidRPr="00DF7056">
        <w:rPr>
          <w:rFonts w:ascii="Lucida Console" w:hAnsi="Lucida Console"/>
        </w:rPr>
        <w:t>&amp;gt;</w:t>
      </w:r>
      <w:r>
        <w:t>, respectively)</w:t>
      </w:r>
      <w:r w:rsidR="00502DE0">
        <w:t>.</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18B504EA" w:rsidR="00DF7056" w:rsidRDefault="00DF7056" w:rsidP="00106A64">
      <w:pPr>
        <w:pStyle w:val="ListParagraph"/>
        <w:numPr>
          <w:ilvl w:val="2"/>
          <w:numId w:val="50"/>
        </w:numPr>
      </w:pPr>
      <w:r>
        <w:t>If a move or OOC rule matches, surround the entire string in the generic XML</w:t>
      </w:r>
      <w:r w:rsidR="00C73BC7">
        <w:t xml:space="preserve"> tags </w:t>
      </w:r>
      <w:r w:rsidR="00C73BC7" w:rsidRPr="00C73BC7">
        <w:rPr>
          <w:rFonts w:ascii="Lucida Console" w:hAnsi="Lucida Console"/>
        </w:rPr>
        <w:t>&lt;ooc&gt;&lt;/ooc&gt;</w:t>
      </w:r>
    </w:p>
    <w:p w14:paraId="22FAE194" w14:textId="54347CA8" w:rsidR="003824EB" w:rsidRPr="00DF7056" w:rsidRDefault="003824EB" w:rsidP="00106A64">
      <w:pPr>
        <w:pStyle w:val="ListParagraph"/>
        <w:numPr>
          <w:ilvl w:val="1"/>
          <w:numId w:val="50"/>
        </w:numPr>
      </w:pPr>
      <w:r>
        <w:t>If the message matches any parsing rule for roleplay messages, apply those rules and format the message into generic XML</w:t>
      </w:r>
      <w:r w:rsidR="00C73BC7">
        <w:t xml:space="preserve"> using the tags </w:t>
      </w:r>
      <w:r w:rsidR="00C73BC7" w:rsidRPr="00C73BC7">
        <w:rPr>
          <w:rFonts w:ascii="Lucida Console" w:hAnsi="Lucida Console"/>
        </w:rPr>
        <w:t>&lt;move&gt;&lt;/move&gt;</w:t>
      </w:r>
      <w:r>
        <w:t xml:space="preserve">. See </w:t>
      </w:r>
      <w:hyperlink w:anchor="_Parsing_User_Input" w:history="1">
        <w:r w:rsidRPr="006D1E4A">
          <w:rPr>
            <w:rStyle w:val="Hyperlink"/>
          </w:rPr>
          <w:t>Parsing User Input</w:t>
        </w:r>
      </w:hyperlink>
      <w:r>
        <w:t xml:space="preserve"> for detailed instructions on how to accomplish this.</w:t>
      </w:r>
    </w:p>
    <w:p w14:paraId="6EF7BD00" w14:textId="311A9EF1" w:rsidR="002C0E13" w:rsidRDefault="002C0E13" w:rsidP="002C0E13">
      <w:pPr>
        <w:pStyle w:val="Heading2"/>
      </w:pPr>
      <w:bookmarkStart w:id="28" w:name="_Toc406057537"/>
      <w:r>
        <w:t>Sending Messages</w:t>
      </w:r>
      <w:bookmarkEnd w:id="28"/>
    </w:p>
    <w:p w14:paraId="702CD1D9" w14:textId="6AC54F59" w:rsidR="002C0E13" w:rsidRDefault="002C0E13" w:rsidP="00240266">
      <w:pPr>
        <w:pStyle w:val="Heading3"/>
      </w:pPr>
      <w:bookmarkStart w:id="29" w:name="_Toc406057538"/>
      <w:r>
        <w:t xml:space="preserve">Compiling User Input </w:t>
      </w:r>
      <w:r w:rsidR="00CD7988">
        <w:t>into</w:t>
      </w:r>
      <w:r>
        <w:t xml:space="preserve"> a Sendable Message</w:t>
      </w:r>
      <w:bookmarkEnd w:id="29"/>
    </w:p>
    <w:p w14:paraId="1B86A8C2" w14:textId="5E86D690" w:rsidR="00DF7056" w:rsidRPr="00DF7056" w:rsidRDefault="00DF7056" w:rsidP="00DF7056">
      <w:r>
        <w:t>(</w:t>
      </w:r>
      <w:r w:rsidR="007B41D8">
        <w:t>List</w:t>
      </w:r>
      <w:r>
        <w:t xml:space="preserve">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01FA712" w:rsidR="00B72BF2" w:rsidRDefault="00B72BF2" w:rsidP="00B72BF2">
      <w:pPr>
        <w:pStyle w:val="ListParagraph"/>
        <w:numPr>
          <w:ilvl w:val="1"/>
          <w:numId w:val="30"/>
        </w:numPr>
      </w:pPr>
      <w:r>
        <w:t>Save the current time as a 64-bit integer representing the number of milliseconds from 00:00:00.0000</w:t>
      </w:r>
      <w:r w:rsidR="00240266">
        <w:t xml:space="preserve"> (perfect Midnight)</w:t>
      </w:r>
      <w:r>
        <w:t xml:space="preserve"> on January 1</w:t>
      </w:r>
      <w:r w:rsidRPr="00F74D63">
        <w:rPr>
          <w:vertAlign w:val="superscript"/>
        </w:rPr>
        <w:t>st</w:t>
      </w:r>
      <w:r>
        <w:t>, 1970</w:t>
      </w:r>
      <w:r w:rsidR="00240266">
        <w:t xml:space="preserve"> (This is also known as the Unix Epoch)</w:t>
      </w:r>
    </w:p>
    <w:p w14:paraId="732E8F9E" w14:textId="1D2015E4" w:rsidR="00B72BF2" w:rsidRDefault="00240266" w:rsidP="00B72BF2">
      <w:pPr>
        <w:pStyle w:val="ListParagraph"/>
        <w:numPr>
          <w:ilvl w:val="1"/>
          <w:numId w:val="30"/>
        </w:numPr>
      </w:pPr>
      <w:r>
        <w:t>Initialize</w:t>
      </w:r>
      <w:r w:rsidR="00B72BF2">
        <w:t xml:space="preserve"> a character sequence, preferably one designed to be used in a loop</w:t>
      </w:r>
      <w:r>
        <w:t xml:space="preserve"> (e.g. </w:t>
      </w:r>
      <w:r w:rsidRPr="00240266">
        <w:rPr>
          <w:rFonts w:ascii="Lucida Console" w:hAnsi="Lucida Console"/>
        </w:rPr>
        <w:t>StringBuilder</w:t>
      </w:r>
      <w:r>
        <w:t xml:space="preserve"> in Java)</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B1B87E3" w:rsidR="00B72BF2" w:rsidRDefault="00B72BF2" w:rsidP="00B72BF2">
      <w:pPr>
        <w:pStyle w:val="ListParagraph"/>
        <w:numPr>
          <w:ilvl w:val="1"/>
          <w:numId w:val="30"/>
        </w:numPr>
      </w:pPr>
      <w:r>
        <w:t xml:space="preserve">Fetch and append the sending user’s </w:t>
      </w:r>
      <w:r w:rsidR="00240266">
        <w:t xml:space="preserve">64-bit </w:t>
      </w:r>
      <w:r>
        <w:t>UUID</w:t>
      </w:r>
    </w:p>
    <w:p w14:paraId="233BD2A7" w14:textId="6A390DCB" w:rsidR="00B72BF2" w:rsidRDefault="00B72BF2" w:rsidP="007B577C">
      <w:pPr>
        <w:pStyle w:val="ListParagraph"/>
        <w:numPr>
          <w:ilvl w:val="1"/>
          <w:numId w:val="30"/>
        </w:numPr>
      </w:pPr>
      <w:r>
        <w:t xml:space="preserve">Fetch and append the recipient user’s </w:t>
      </w:r>
      <w:r w:rsidR="00240266">
        <w:t xml:space="preserve">64-bit </w:t>
      </w:r>
      <w:r>
        <w:t>UUID</w:t>
      </w:r>
    </w:p>
    <w:p w14:paraId="490D1CCB" w14:textId="5BBD41E6" w:rsidR="00B72BF2" w:rsidRDefault="00B72BF2" w:rsidP="00B72BF2">
      <w:pPr>
        <w:pStyle w:val="ListParagraph"/>
        <w:numPr>
          <w:ilvl w:val="1"/>
          <w:numId w:val="30"/>
        </w:numPr>
      </w:pPr>
      <w:r>
        <w:t xml:space="preserve">Fetch and append the </w:t>
      </w:r>
      <w:r w:rsidR="00240266">
        <w:t xml:space="preserve">64-bit </w:t>
      </w:r>
      <w:r>
        <w:t>timestamp</w:t>
      </w:r>
      <w:r w:rsidR="00240266">
        <w:t xml:space="preserve"> calculated in step 5-a</w:t>
      </w:r>
    </w:p>
    <w:p w14:paraId="17168691" w14:textId="2317F82B" w:rsidR="00B72BF2" w:rsidRDefault="00B72BF2" w:rsidP="00B72BF2">
      <w:pPr>
        <w:pStyle w:val="ListParagraph"/>
        <w:numPr>
          <w:ilvl w:val="1"/>
          <w:numId w:val="30"/>
        </w:numPr>
      </w:pPr>
      <w:r>
        <w:t>Append the message body</w:t>
      </w:r>
      <w:r w:rsidR="005953C7">
        <w:t xml:space="preserve"> parsed in steps 2 through 4</w:t>
      </w:r>
    </w:p>
    <w:p w14:paraId="563534F4" w14:textId="11ABCB67" w:rsidR="00B72BF2" w:rsidRDefault="00B72BF2" w:rsidP="00B72BF2">
      <w:pPr>
        <w:pStyle w:val="ListParagraph"/>
        <w:numPr>
          <w:ilvl w:val="1"/>
          <w:numId w:val="30"/>
        </w:numPr>
      </w:pPr>
      <w:r>
        <w:t xml:space="preserve">Pass the string </w:t>
      </w:r>
      <w:r w:rsidR="005953C7">
        <w:t xml:space="preserve">build in steps 5-a through 5-i </w:t>
      </w:r>
      <w:r>
        <w:t>through an MD5 hashing system and append the resulting hash</w:t>
      </w:r>
    </w:p>
    <w:p w14:paraId="523D4B08" w14:textId="090D3817"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rsidR="005953C7">
        <w:t>)</w:t>
      </w:r>
    </w:p>
    <w:p w14:paraId="4E6C4B59" w14:textId="77777777" w:rsidR="00852BE7" w:rsidRDefault="00852BE7" w:rsidP="00106A64">
      <w:pPr>
        <w:pStyle w:val="ListParagraph"/>
        <w:numPr>
          <w:ilvl w:val="0"/>
          <w:numId w:val="50"/>
        </w:numPr>
      </w:pPr>
      <w:r>
        <w:t>Send the message</w:t>
      </w:r>
    </w:p>
    <w:p w14:paraId="2B9374CB" w14:textId="4F18AE81" w:rsidR="00852BE7" w:rsidRDefault="00852BE7" w:rsidP="00852BE7">
      <w:pPr>
        <w:pStyle w:val="ListParagraph"/>
        <w:numPr>
          <w:ilvl w:val="0"/>
          <w:numId w:val="31"/>
        </w:numPr>
      </w:pPr>
      <w:commentRangeStart w:id="30"/>
      <w:r>
        <w:t xml:space="preserve">Ask </w:t>
      </w:r>
      <w:hyperlink w:anchor="_Maintaining_a_Local" w:history="1">
        <w:r w:rsidRPr="00852BE7">
          <w:rPr>
            <w:rStyle w:val="Hyperlink"/>
          </w:rPr>
          <w:t>the local database</w:t>
        </w:r>
      </w:hyperlink>
      <w:r w:rsidR="00F17C69">
        <w:t xml:space="preserve"> for which</w:t>
      </w:r>
      <w:r>
        <w:t xml:space="preserve"> IPs to send the message</w:t>
      </w:r>
      <w:commentRangeEnd w:id="30"/>
      <w:r>
        <w:rPr>
          <w:rStyle w:val="CommentReference"/>
        </w:rPr>
        <w:commentReference w:id="30"/>
      </w:r>
    </w:p>
    <w:p w14:paraId="52F452F5" w14:textId="77777777" w:rsidR="00852BE7" w:rsidRDefault="00852BE7" w:rsidP="00852BE7">
      <w:pPr>
        <w:pStyle w:val="ListParagraph"/>
        <w:numPr>
          <w:ilvl w:val="0"/>
          <w:numId w:val="31"/>
        </w:numPr>
      </w:pPr>
      <w:r>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240266">
      <w:pPr>
        <w:pStyle w:val="Heading3"/>
      </w:pPr>
      <w:bookmarkStart w:id="31" w:name="_Constructing_a_Special"/>
      <w:bookmarkStart w:id="32" w:name="_Toc406057539"/>
      <w:bookmarkEnd w:id="31"/>
      <w:r>
        <w:t xml:space="preserve">Constructing a </w:t>
      </w:r>
      <w:r w:rsidR="009E3AD1">
        <w:t>S</w:t>
      </w:r>
      <w:r>
        <w:t xml:space="preserve">pecial </w:t>
      </w:r>
      <w:r w:rsidR="009E3AD1">
        <w:t>M</w:t>
      </w:r>
      <w:r>
        <w:t>essage</w:t>
      </w:r>
      <w:bookmarkEnd w:id="32"/>
    </w:p>
    <w:p w14:paraId="7B7E1399" w14:textId="7CAFC2C4" w:rsidR="00014CF8" w:rsidRPr="00014CF8" w:rsidRDefault="00014CF8" w:rsidP="00014CF8">
      <w:pPr>
        <w:pStyle w:val="Quote"/>
      </w:pPr>
      <w:r>
        <w:t xml:space="preserve">A special message is anything that’s </w:t>
      </w:r>
      <w:r w:rsidRPr="002A751D">
        <w:rPr>
          <w:b/>
        </w:rPr>
        <w:t>not</w:t>
      </w:r>
      <w:r>
        <w:t xml:space="preserve"> text the user typed and wishes to send</w:t>
      </w:r>
      <w:r w:rsidR="002A751D">
        <w:t>. This section assumes the proper message type is set.</w:t>
      </w:r>
    </w:p>
    <w:p w14:paraId="20893A56" w14:textId="18EABF7A" w:rsidR="00CD7988" w:rsidRDefault="00CD7988" w:rsidP="00CD7988">
      <w:pPr>
        <w:pStyle w:val="ListParagraph"/>
        <w:numPr>
          <w:ilvl w:val="0"/>
          <w:numId w:val="35"/>
        </w:numPr>
      </w:pPr>
      <w:r>
        <w:t>Media Message</w:t>
      </w:r>
    </w:p>
    <w:p w14:paraId="67BEAC74" w14:textId="36E5FE9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r w:rsidR="002A751D">
        <w:t>.</w:t>
      </w:r>
    </w:p>
    <w:p w14:paraId="01E81494" w14:textId="3065DDCC" w:rsidR="00014CF8" w:rsidRDefault="00014CF8" w:rsidP="00CD7988">
      <w:pPr>
        <w:pStyle w:val="ListParagraph"/>
        <w:numPr>
          <w:ilvl w:val="1"/>
          <w:numId w:val="35"/>
        </w:numPr>
      </w:pPr>
      <w:r>
        <w:t>Construct a valid URL to the file on the FTP server and use that as the entire message body</w:t>
      </w:r>
      <w:r w:rsidR="002A751D">
        <w:t>.</w:t>
      </w:r>
    </w:p>
    <w:p w14:paraId="3F6A2D2F" w14:textId="21EF3C75" w:rsidR="00014CF8" w:rsidRDefault="00014CF8" w:rsidP="00014CF8">
      <w:pPr>
        <w:pStyle w:val="ListParagraph"/>
        <w:numPr>
          <w:ilvl w:val="0"/>
          <w:numId w:val="35"/>
        </w:numPr>
      </w:pPr>
      <w:r>
        <w:t>Request for Message Change</w:t>
      </w:r>
    </w:p>
    <w:p w14:paraId="0A20A88F" w14:textId="17A9D487" w:rsidR="00014CF8" w:rsidRDefault="00014CF8" w:rsidP="00014CF8">
      <w:pPr>
        <w:pStyle w:val="ListParagraph"/>
        <w:numPr>
          <w:ilvl w:val="1"/>
          <w:numId w:val="35"/>
        </w:numPr>
      </w:pPr>
      <w:r>
        <w:t xml:space="preserve">Start the message body with the timestamp and checksum of the message to be </w:t>
      </w:r>
      <w:r w:rsidR="00DE77EE">
        <w:t xml:space="preserve">edited or </w:t>
      </w:r>
      <w:r>
        <w:t>deleted</w:t>
      </w:r>
      <w:r w:rsidR="00DE77EE">
        <w:t>.</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0715F00" w:rsidR="00014CF8" w:rsidRDefault="00014CF8" w:rsidP="008D76AC">
      <w:pPr>
        <w:pStyle w:val="ListParagraph"/>
        <w:numPr>
          <w:ilvl w:val="1"/>
          <w:numId w:val="35"/>
        </w:numPr>
      </w:pPr>
      <w:r>
        <w:t xml:space="preserve">Assemble all the information </w:t>
      </w:r>
      <w:r w:rsidR="00DE77EE">
        <w:t>to be dirtied</w:t>
      </w:r>
      <w:r>
        <w:t xml:space="preserve"> in a JSON string. Below is an example with whitespace added (the </w:t>
      </w:r>
      <w:r w:rsidR="00DE77EE">
        <w:t>final</w:t>
      </w:r>
      <w:r>
        <w:t xml:space="preserve">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33" w:name="_Toc406057540"/>
      <w:r>
        <w:t>Receiving Messages</w:t>
      </w:r>
      <w:bookmarkEnd w:id="33"/>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2375B629" w:rsidR="00BD3986" w:rsidRDefault="00BD3986" w:rsidP="00BD3986">
      <w:pPr>
        <w:pStyle w:val="Paragraph"/>
        <w:numPr>
          <w:ilvl w:val="1"/>
          <w:numId w:val="33"/>
        </w:numPr>
        <w:spacing w:after="0"/>
      </w:pPr>
      <w:r>
        <w:t>Save the next two bytes</w:t>
      </w:r>
      <w:r w:rsidR="00CD7988">
        <w:t xml:space="preserve"> as the futureproofing bytes, but no not analyze them</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72A7C79F" w:rsidR="00BD3986" w:rsidRDefault="00DE77EE" w:rsidP="00BD3986">
      <w:pPr>
        <w:pStyle w:val="Paragraph"/>
        <w:numPr>
          <w:ilvl w:val="1"/>
          <w:numId w:val="33"/>
        </w:numPr>
        <w:spacing w:after="0"/>
      </w:pPr>
      <w:r>
        <w:t>Append</w:t>
      </w:r>
      <w:r w:rsidR="00BD3986">
        <w:t xml:space="preserve">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240266">
      <w:pPr>
        <w:pStyle w:val="Heading3"/>
      </w:pPr>
      <w:bookmarkStart w:id="34" w:name="_Toc406057541"/>
      <w:r>
        <w:t>Receiving a Special Message</w:t>
      </w:r>
      <w:bookmarkEnd w:id="34"/>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t>Request for message change</w:t>
      </w:r>
    </w:p>
    <w:p w14:paraId="7A170E23" w14:textId="65F63637" w:rsidR="00F3598C" w:rsidRDefault="00F3598C" w:rsidP="00F3598C">
      <w:pPr>
        <w:pStyle w:val="ListParagraph"/>
        <w:numPr>
          <w:ilvl w:val="2"/>
          <w:numId w:val="48"/>
        </w:numPr>
        <w:ind w:hanging="360"/>
      </w:pPr>
      <w:r>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5"/>
      <w:r>
        <w:t>Else, fail silently.</w:t>
      </w:r>
      <w:commentRangeEnd w:id="35"/>
      <w:r>
        <w:rPr>
          <w:rStyle w:val="CommentReference"/>
        </w:rPr>
        <w:commentReference w:id="35"/>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6" w:name="_Maintaining_a_Local"/>
      <w:bookmarkStart w:id="37" w:name="_Toc406057542"/>
      <w:bookmarkEnd w:id="36"/>
      <w:r>
        <w:t>Maintaining a Local Database</w:t>
      </w:r>
      <w:bookmarkEnd w:id="37"/>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240266">
      <w:pPr>
        <w:pStyle w:val="Heading3"/>
      </w:pPr>
      <w:bookmarkStart w:id="38" w:name="_Toc406057543"/>
      <w:r>
        <w:t>Mirror Database</w:t>
      </w:r>
      <w:bookmarkEnd w:id="38"/>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9"/>
      <w:r>
        <w:t>If the server fails to respond before timeout, or responds with an empty list, this contact must be marked as offline.</w:t>
      </w:r>
      <w:commentRangeEnd w:id="39"/>
      <w:r>
        <w:rPr>
          <w:rStyle w:val="CommentReference"/>
        </w:rPr>
        <w:commentReference w:id="39"/>
      </w:r>
    </w:p>
    <w:p w14:paraId="7C1DCCBB" w14:textId="430E0AFC" w:rsidR="008B1262" w:rsidRDefault="008B1262" w:rsidP="00240266">
      <w:pPr>
        <w:pStyle w:val="Heading3"/>
      </w:pPr>
      <w:bookmarkStart w:id="40" w:name="_Toc406057544"/>
      <w:r>
        <w:t>Conversation History</w:t>
      </w:r>
      <w:bookmarkEnd w:id="40"/>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41" w:name="_Toc406057545"/>
      <w:r>
        <w:t>The Server</w:t>
      </w:r>
      <w:bookmarkEnd w:id="41"/>
    </w:p>
    <w:p w14:paraId="3F8E942D" w14:textId="7A6E3533" w:rsidR="00E63ADD" w:rsidRDefault="00E63ADD" w:rsidP="00E63ADD">
      <w:pPr>
        <w:pStyle w:val="IntenseQuote"/>
      </w:pPr>
      <w:r>
        <w:t xml:space="preserve">The Server for BHIM works like an </w:t>
      </w:r>
      <w:r w:rsidR="00D965C7">
        <w:t>HTTPS</w:t>
      </w:r>
      <w:r>
        <w:t xml:space="preserve">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42" w:name="_Toc406057546"/>
      <w:r>
        <w:t>UUIDs</w:t>
      </w:r>
      <w:bookmarkEnd w:id="42"/>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240266">
      <w:pPr>
        <w:pStyle w:val="Heading3"/>
      </w:pPr>
      <w:bookmarkStart w:id="43" w:name="_Toc406057547"/>
      <w:r>
        <w:t>Creation</w:t>
      </w:r>
      <w:bookmarkEnd w:id="43"/>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2D0A9CFF"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D965C7">
        <w:rPr>
          <w:rFonts w:ascii="Lucida Console" w:hAnsi="Lucida Console"/>
        </w:rPr>
        <w:t>s</w:t>
      </w:r>
      <w:r w:rsidR="00122AC7" w:rsidRPr="00482D07">
        <w:rPr>
          <w:rFonts w:ascii="Lucida Console" w:hAnsi="Lucida Console"/>
        </w:rPr>
        <w:t>://</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7B41D8">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44"/>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44"/>
      <w:r>
        <w:rPr>
          <w:rStyle w:val="CommentReference"/>
        </w:rPr>
        <w:commentReference w:id="44"/>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240266">
      <w:pPr>
        <w:pStyle w:val="Heading3"/>
      </w:pPr>
      <w:bookmarkStart w:id="45" w:name="_Toc406057548"/>
      <w:r>
        <w:t>Storage</w:t>
      </w:r>
      <w:bookmarkEnd w:id="45"/>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240266">
      <w:pPr>
        <w:pStyle w:val="Heading3"/>
      </w:pPr>
      <w:bookmarkStart w:id="46" w:name="_Toc406057549"/>
      <w:r>
        <w:t>Retrieval</w:t>
      </w:r>
      <w:bookmarkEnd w:id="46"/>
    </w:p>
    <w:p w14:paraId="13011E87" w14:textId="2A6383F0" w:rsidR="00676B03" w:rsidRDefault="00482D07" w:rsidP="00676B03">
      <w:pPr>
        <w:pStyle w:val="Paragraph"/>
      </w:pPr>
      <w:r>
        <w:t>To retrieve</w:t>
      </w:r>
      <w:r w:rsidR="0075036E">
        <w:t xml:space="preserve"> a contact’s UUID, the </w:t>
      </w:r>
      <w:r w:rsidR="00676B03">
        <w:t xml:space="preserve">client will GET to </w:t>
      </w:r>
      <w:r w:rsidR="00D965C7">
        <w:rPr>
          <w:rFonts w:ascii="Lucida Console" w:hAnsi="Lucida Console"/>
        </w:rPr>
        <w:t>https</w:t>
      </w:r>
      <w:r w:rsidR="00676B03" w:rsidRPr="00482D07">
        <w:rPr>
          <w:rFonts w:ascii="Lucida Console" w:hAnsi="Lucida Console"/>
        </w:rPr>
        <w:t>://</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7B41D8">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7"/>
      <w:r>
        <w:t>IP: &lt;IP address, any version&gt;</w:t>
      </w:r>
    </w:p>
    <w:p w14:paraId="58298559" w14:textId="77777777" w:rsidR="00676B03" w:rsidRDefault="00676B03" w:rsidP="00A55F01">
      <w:pPr>
        <w:pStyle w:val="ListParagraph"/>
        <w:numPr>
          <w:ilvl w:val="1"/>
          <w:numId w:val="49"/>
        </w:numPr>
      </w:pPr>
      <w:r>
        <w:t>MAC: &lt;MAC address&gt;</w:t>
      </w:r>
      <w:commentRangeEnd w:id="47"/>
      <w:r>
        <w:rPr>
          <w:rStyle w:val="CommentReference"/>
        </w:rPr>
        <w:commentReference w:id="47"/>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240266">
      <w:pPr>
        <w:pStyle w:val="Heading3"/>
      </w:pPr>
      <w:bookmarkStart w:id="48" w:name="_Maintenance"/>
      <w:bookmarkStart w:id="49" w:name="_Toc406057550"/>
      <w:bookmarkEnd w:id="48"/>
      <w:r>
        <w:t>Maintenance</w:t>
      </w:r>
      <w:bookmarkEnd w:id="49"/>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7BC32C32" w14:textId="77777777" w:rsidR="00EF6C25" w:rsidRDefault="00EF6C25">
      <w:pPr>
        <w:rPr>
          <w:rFonts w:ascii="Roboto Condensed Light" w:eastAsiaTheme="majorEastAsia" w:hAnsi="Roboto Condensed Light" w:cstheme="majorBidi"/>
          <w:b/>
          <w:bCs/>
          <w:sz w:val="32"/>
          <w:szCs w:val="32"/>
        </w:rPr>
      </w:pPr>
      <w:bookmarkStart w:id="50" w:name="_Toc406057551"/>
      <w:r>
        <w:br w:type="page"/>
      </w:r>
    </w:p>
    <w:p w14:paraId="6FBBBFDF" w14:textId="5632F3E3" w:rsidR="000B7AEC" w:rsidRDefault="000B7AEC" w:rsidP="000B7AEC">
      <w:pPr>
        <w:pStyle w:val="Heading2"/>
      </w:pPr>
      <w:r>
        <w:t>User-created data</w:t>
      </w:r>
      <w:bookmarkEnd w:id="50"/>
    </w:p>
    <w:p w14:paraId="725B8A84" w14:textId="40E88AB9" w:rsidR="000B7AEC" w:rsidRDefault="000B7AEC" w:rsidP="00240266">
      <w:pPr>
        <w:pStyle w:val="Heading3"/>
      </w:pPr>
      <w:bookmarkStart w:id="51" w:name="_Toc406057552"/>
      <w:r>
        <w:t>Storage</w:t>
      </w:r>
      <w:bookmarkEnd w:id="51"/>
    </w:p>
    <w:p w14:paraId="0A0C0D82" w14:textId="75EFA861" w:rsidR="0041057D" w:rsidRPr="0041057D" w:rsidRDefault="000B7AEC" w:rsidP="0041057D">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r w:rsidR="0041057D">
        <w:t>.</w:t>
      </w:r>
      <w:r w:rsidR="0041057D">
        <w:br/>
        <w:t xml:space="preserve">The server must </w:t>
      </w:r>
      <w:r w:rsidR="0041057D" w:rsidRPr="0041057D">
        <w:rPr>
          <w:b/>
          <w:i w:val="0"/>
        </w:rPr>
        <w:t>ONLY</w:t>
      </w:r>
      <w:r w:rsidR="0041057D">
        <w:t xml:space="preserve"> store data that is specified in this section.</w:t>
      </w:r>
      <w:r w:rsidR="0041057D">
        <w:br/>
        <w:t xml:space="preserve">Any given information in the server </w:t>
      </w:r>
      <w:r w:rsidR="0041057D" w:rsidRPr="0041057D">
        <w:rPr>
          <w:b/>
          <w:i w:val="0"/>
        </w:rPr>
        <w:t>MUST BE</w:t>
      </w:r>
      <w:r w:rsidR="0041057D">
        <w:t xml:space="preserve"> specified in this section.</w:t>
      </w:r>
    </w:p>
    <w:p w14:paraId="3C53E348" w14:textId="77777777" w:rsidR="000B7AEC" w:rsidRPr="007A341E" w:rsidRDefault="000B7AEC" w:rsidP="000B7AEC">
      <w:pPr>
        <w:pStyle w:val="Paragraph"/>
        <w:numPr>
          <w:ilvl w:val="0"/>
          <w:numId w:val="38"/>
        </w:numPr>
        <w:spacing w:after="0"/>
      </w:pPr>
      <w:r>
        <w:rPr>
          <w:b/>
        </w:rPr>
        <w:t>Player:</w:t>
      </w:r>
    </w:p>
    <w:p w14:paraId="0978A98B" w14:textId="027D4AB3" w:rsidR="000B7AEC" w:rsidRPr="00DE52C0" w:rsidRDefault="000B7AEC" w:rsidP="00A55F01">
      <w:pPr>
        <w:pStyle w:val="Paragraph"/>
        <w:numPr>
          <w:ilvl w:val="1"/>
          <w:numId w:val="38"/>
        </w:numPr>
        <w:spacing w:after="0"/>
        <w:rPr>
          <w:color w:val="7F7F7F" w:themeColor="text1" w:themeTint="80"/>
        </w:rPr>
      </w:pPr>
      <w:r>
        <w:t xml:space="preserve">Currently logged-in IP(s) </w:t>
      </w:r>
      <w:r w:rsidRPr="00DE52C0">
        <w:rPr>
          <w:color w:val="7F7F7F" w:themeColor="text1" w:themeTint="80"/>
        </w:rPr>
        <w:t>(array of integers)</w:t>
      </w:r>
    </w:p>
    <w:p w14:paraId="03F9722F" w14:textId="49DFC91B" w:rsidR="008E5B44" w:rsidRDefault="008E5B44" w:rsidP="00A55F01">
      <w:pPr>
        <w:pStyle w:val="Paragraph"/>
        <w:numPr>
          <w:ilvl w:val="1"/>
          <w:numId w:val="38"/>
        </w:numPr>
        <w:spacing w:after="0"/>
      </w:pPr>
      <w:r>
        <w:t>Username</w:t>
      </w:r>
      <w:r w:rsidR="00DE52C0">
        <w:t xml:space="preserve"> </w:t>
      </w:r>
      <w:r w:rsidR="00DE52C0" w:rsidRPr="00DE52C0">
        <w:rPr>
          <w:color w:val="7F7F7F" w:themeColor="text1" w:themeTint="80"/>
        </w:rPr>
        <w:t>(string)</w:t>
      </w:r>
    </w:p>
    <w:p w14:paraId="53FD5B8B" w14:textId="73C5C70B" w:rsidR="00A1082A" w:rsidRDefault="00EE730C" w:rsidP="00A55F01">
      <w:pPr>
        <w:pStyle w:val="Paragraph"/>
        <w:numPr>
          <w:ilvl w:val="1"/>
          <w:numId w:val="38"/>
        </w:numPr>
        <w:spacing w:after="0"/>
      </w:pPr>
      <w:r>
        <w:t>M</w:t>
      </w:r>
      <w:r w:rsidR="00A1082A">
        <w:t>angled, yet unique strings which</w:t>
      </w:r>
      <w:r w:rsidR="00A911BD">
        <w:t xml:space="preserve"> reliably</w:t>
      </w:r>
      <w:r w:rsidR="00A1082A">
        <w:t xml:space="preserve"> match </w:t>
      </w:r>
      <w:r w:rsidR="00A911BD">
        <w:t xml:space="preserve">up with </w:t>
      </w:r>
      <w:r w:rsidR="00A1082A">
        <w:t>the user’s password</w:t>
      </w:r>
      <w:r w:rsidR="00A911BD">
        <w:t xml:space="preserve"> when put through the same process</w:t>
      </w:r>
      <w:r>
        <w:t xml:space="preserve"> (e.g. salted &amp; hashed</w:t>
      </w:r>
      <w:r w:rsidR="00A1082A">
        <w:t>)</w:t>
      </w:r>
      <w:r w:rsidR="00DE52C0">
        <w:t xml:space="preserve"> </w:t>
      </w:r>
      <w:r w:rsidR="00DE52C0" w:rsidRPr="00DE52C0">
        <w:rPr>
          <w:color w:val="7F7F7F" w:themeColor="text1" w:themeTint="80"/>
        </w:rPr>
        <w:t>(</w:t>
      </w:r>
      <w:r w:rsidR="00DE52C0">
        <w:rPr>
          <w:color w:val="7F7F7F" w:themeColor="text1" w:themeTint="80"/>
        </w:rPr>
        <w:t>string</w:t>
      </w:r>
      <w:r w:rsidR="00DE52C0" w:rsidRPr="00DE52C0">
        <w:rPr>
          <w:color w:val="7F7F7F" w:themeColor="text1" w:themeTint="80"/>
        </w:rPr>
        <w:t>)</w:t>
      </w:r>
    </w:p>
    <w:p w14:paraId="750CE6E6" w14:textId="77777777" w:rsidR="000B7AEC" w:rsidRDefault="000B7AEC" w:rsidP="000B7AEC">
      <w:pPr>
        <w:pStyle w:val="Paragraph"/>
        <w:numPr>
          <w:ilvl w:val="0"/>
          <w:numId w:val="38"/>
        </w:numPr>
        <w:spacing w:after="0"/>
      </w:pPr>
      <w:r>
        <w:rPr>
          <w:b/>
        </w:rPr>
        <w:t>Character:</w:t>
      </w:r>
    </w:p>
    <w:p w14:paraId="571100F7" w14:textId="19383772" w:rsidR="000B7AEC" w:rsidRPr="00DE52C0" w:rsidRDefault="000B7AEC" w:rsidP="00A55F01">
      <w:pPr>
        <w:pStyle w:val="Paragraph"/>
        <w:numPr>
          <w:ilvl w:val="1"/>
          <w:numId w:val="38"/>
        </w:numPr>
        <w:spacing w:after="0"/>
        <w:rPr>
          <w:color w:val="7F7F7F" w:themeColor="text1" w:themeTint="80"/>
        </w:rPr>
      </w:pPr>
      <w:r>
        <w:t>Current</w:t>
      </w:r>
      <w:r w:rsidR="00214375">
        <w:t>ly-used</w:t>
      </w:r>
      <w:r>
        <w:t xml:space="preserve"> IP(s) </w:t>
      </w:r>
      <w:r w:rsidRPr="00DE52C0">
        <w:rPr>
          <w:color w:val="7F7F7F" w:themeColor="text1" w:themeTint="80"/>
        </w:rPr>
        <w:t>(array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Pr="00DE52C0" w:rsidRDefault="000B7AEC" w:rsidP="000B7AEC">
      <w:pPr>
        <w:pStyle w:val="Paragraph"/>
        <w:numPr>
          <w:ilvl w:val="1"/>
          <w:numId w:val="38"/>
        </w:numPr>
        <w:spacing w:after="0"/>
        <w:rPr>
          <w:color w:val="7F7F7F" w:themeColor="text1" w:themeTint="80"/>
        </w:rPr>
      </w:pPr>
      <w:r>
        <w:t xml:space="preserve">IP(s) of all participants </w:t>
      </w:r>
      <w:r w:rsidRPr="00DE52C0">
        <w:rPr>
          <w:color w:val="7F7F7F" w:themeColor="text1" w:themeTint="80"/>
        </w:rPr>
        <w:t>(array of integers)</w:t>
      </w:r>
    </w:p>
    <w:p w14:paraId="1BCA85EE" w14:textId="7C60F694" w:rsidR="000B7AEC" w:rsidRDefault="000B7AEC" w:rsidP="00623923">
      <w:pPr>
        <w:pStyle w:val="Paragraph"/>
        <w:spacing w:before="240"/>
      </w:pPr>
      <w:r>
        <w:t>The exact storage method is not specified. All that is required is</w:t>
      </w:r>
      <w:r w:rsidR="00623923">
        <w:t xml:space="preserve"> securely-stored content, and</w:t>
      </w:r>
      <w:r>
        <w:t xml:space="preserve"> expedience in de</w:t>
      </w:r>
      <w:r w:rsidR="006C265D">
        <w:t>livering requested content.</w:t>
      </w:r>
    </w:p>
    <w:p w14:paraId="091A67D3" w14:textId="08703712" w:rsidR="004E4C60" w:rsidRDefault="000B7AEC" w:rsidP="004E4C60">
      <w:pPr>
        <w:pStyle w:val="Paragraph"/>
      </w:pPr>
      <w:r>
        <w:t xml:space="preserve">In the interest of abstraction, futureproofing, and language agnostics, all information will be submitted via an </w:t>
      </w:r>
      <w:r w:rsidR="00D965C7">
        <w:t>HTTPS</w:t>
      </w:r>
      <w:r>
        <w:t xml:space="preserve"> POST request. The server implementation may choose to require an </w:t>
      </w:r>
      <w:r w:rsidR="00D965C7">
        <w:t>HTTPS</w:t>
      </w:r>
      <w:r>
        <w:t xml:space="preserve"> login before certain information can be submitted</w:t>
      </w:r>
      <w:r w:rsidR="00A1082A">
        <w:t>, wherein the client will submit the user’s password’s hash</w:t>
      </w:r>
      <w:r>
        <w:t>.</w:t>
      </w:r>
    </w:p>
    <w:p w14:paraId="0CED8155" w14:textId="42A3356E" w:rsidR="004E4C60" w:rsidRDefault="004E4C60" w:rsidP="004E4C60">
      <w:pPr>
        <w:pStyle w:val="Paragraph"/>
      </w:pPr>
      <w:r w:rsidRPr="008A2628">
        <w:rPr>
          <w:b/>
        </w:rPr>
        <w:t xml:space="preserve"> To store a contact’s IP</w:t>
      </w:r>
      <w:r w:rsidR="008A2628">
        <w:rPr>
          <w:b/>
        </w:rPr>
        <w:t>(</w:t>
      </w:r>
      <w:r w:rsidRPr="008A2628">
        <w:rPr>
          <w:b/>
        </w:rPr>
        <w:t>s</w:t>
      </w:r>
      <w:r w:rsidR="008A2628">
        <w:rPr>
          <w:b/>
        </w:rPr>
        <w:t>)</w:t>
      </w:r>
      <w:r>
        <w:t xml:space="preserve">, the client will POST to </w:t>
      </w:r>
      <w:r w:rsidR="00D965C7">
        <w:rPr>
          <w:rFonts w:ascii="Lucida Console" w:hAnsi="Lucida Console"/>
        </w:rPr>
        <w:t>https</w:t>
      </w:r>
      <w:r w:rsidRPr="00482D07">
        <w:rPr>
          <w:rFonts w:ascii="Lucida Console" w:hAnsi="Lucida Console"/>
        </w:rPr>
        <w:t>://</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w:t>
      </w:r>
      <w:r w:rsidR="007B41D8">
        <w:rPr>
          <w:rFonts w:ascii="Lucida Console" w:hAnsi="Lucida Console"/>
        </w:rPr>
        <w:t>IP</w:t>
      </w:r>
      <w:r>
        <w:t xml:space="preserve"> the following information for the following </w:t>
      </w:r>
      <w:r w:rsidR="008A2628">
        <w:t xml:space="preserve">types of </w:t>
      </w:r>
      <w:r>
        <w:t>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3D550BE9" w14:textId="4B26DF91" w:rsidR="00C14CEF" w:rsidRDefault="00C14CEF" w:rsidP="004E4C60">
      <w:pPr>
        <w:pStyle w:val="ListParagraph"/>
        <w:numPr>
          <w:ilvl w:val="1"/>
          <w:numId w:val="49"/>
        </w:numPr>
      </w:pPr>
      <w:r>
        <w:t>RP: &lt;Roleplay UUID&gt;</w:t>
      </w:r>
    </w:p>
    <w:p w14:paraId="584A62CA" w14:textId="3BD48169" w:rsidR="000B7AEC" w:rsidRPr="009249D1" w:rsidRDefault="004E4C60" w:rsidP="004E4C60">
      <w:pPr>
        <w:pStyle w:val="Paragraph"/>
        <w:spacing w:before="240"/>
        <w:rPr>
          <w:highlight w:val="red"/>
        </w:rPr>
      </w:pPr>
      <w:r>
        <w:t>Participants: &lt;non-delimited list of participant UUIDs&gt;</w:t>
      </w:r>
    </w:p>
    <w:p w14:paraId="0E53E662" w14:textId="77777777" w:rsidR="0006674D" w:rsidRDefault="0006674D">
      <w:pPr>
        <w:rPr>
          <w:rFonts w:ascii="Roboto Condensed Light" w:eastAsiaTheme="majorEastAsia" w:hAnsi="Roboto Condensed Light" w:cstheme="majorBidi"/>
          <w:b/>
          <w:bCs/>
          <w:sz w:val="24"/>
          <w:szCs w:val="24"/>
        </w:rPr>
      </w:pPr>
      <w:bookmarkStart w:id="52" w:name="_Toc406057553"/>
      <w:r>
        <w:br w:type="page"/>
      </w:r>
    </w:p>
    <w:p w14:paraId="5351C224" w14:textId="33CB038C" w:rsidR="000B7AEC" w:rsidRDefault="000B7AEC" w:rsidP="00240266">
      <w:pPr>
        <w:pStyle w:val="Heading3"/>
      </w:pPr>
      <w:r>
        <w:t>Retrieval</w:t>
      </w:r>
      <w:bookmarkEnd w:id="52"/>
      <w:r w:rsidRPr="000B7AEC">
        <w:t xml:space="preserve"> </w:t>
      </w:r>
    </w:p>
    <w:p w14:paraId="0291C429" w14:textId="6A1C7D44" w:rsidR="000B7AEC" w:rsidRDefault="000B7AEC" w:rsidP="000B7AEC">
      <w:pPr>
        <w:pStyle w:val="IntenseQuote"/>
      </w:pPr>
      <w:r>
        <w:t xml:space="preserve">Information must be retrieved via </w:t>
      </w:r>
      <w:r w:rsidR="00D965C7">
        <w:t>HTTPS</w:t>
      </w:r>
      <w:r>
        <w:t xml:space="preserve"> pages</w:t>
      </w:r>
    </w:p>
    <w:p w14:paraId="2D1F0DA5" w14:textId="69341D9C" w:rsidR="000B7AEC" w:rsidRDefault="000B7AEC" w:rsidP="000B7AEC">
      <w:pPr>
        <w:pStyle w:val="Paragraph"/>
      </w:pPr>
      <w:r>
        <w:t xml:space="preserve">In the interest of abstraction, futureproofing, and language agnostics, all information will be gathered via a webpage served over </w:t>
      </w:r>
      <w:r w:rsidR="00D965C7">
        <w:t>HTTPS</w:t>
      </w:r>
      <w:r>
        <w:t xml:space="preserve">. The server implementation may choose to require an </w:t>
      </w:r>
      <w:r w:rsidR="00D965C7">
        <w:t>HTTPS</w:t>
      </w:r>
      <w:r>
        <w:t xml:space="preserve"> login before certain information can be retrieved.</w:t>
      </w:r>
    </w:p>
    <w:p w14:paraId="26431C72" w14:textId="2FC2FD7A" w:rsidR="000B7AEC" w:rsidRDefault="00253896" w:rsidP="009249D1">
      <w:pPr>
        <w:pStyle w:val="Paragraph"/>
      </w:pPr>
      <w:r>
        <w:t>In order to retrieve information, a</w:t>
      </w:r>
      <w:r w:rsidR="00676B03">
        <w:t xml:space="preserve"> client may </w:t>
      </w:r>
      <w:r w:rsidR="00AB1088">
        <w:t xml:space="preserve">place </w:t>
      </w:r>
      <w:r w:rsidR="00676B03">
        <w:t xml:space="preserve">any of the following </w:t>
      </w:r>
      <w:r w:rsidR="00AB1088">
        <w:t xml:space="preserve">keys in a GET request to </w:t>
      </w:r>
      <w:r w:rsidR="00D965C7">
        <w:rPr>
          <w:rFonts w:ascii="Lucida Console" w:hAnsi="Lucida Console"/>
        </w:rPr>
        <w:t>https</w:t>
      </w:r>
      <w:r w:rsidR="00676B03" w:rsidRPr="000B7AEC">
        <w:rPr>
          <w:rFonts w:ascii="Lucida Console" w:hAnsi="Lucida Console"/>
        </w:rPr>
        <w:t>://</w:t>
      </w:r>
      <w:r w:rsidR="00676B03" w:rsidRPr="000B7AEC">
        <w:rPr>
          <w:rFonts w:ascii="Lucida Console" w:hAnsi="Lucida Console"/>
          <w:color w:val="7F7F7F" w:themeColor="text1" w:themeTint="80"/>
        </w:rPr>
        <w:t>&lt;serveraddress&gt;</w:t>
      </w:r>
      <w:r w:rsidR="00676B03" w:rsidRPr="000B7AEC">
        <w:rPr>
          <w:rFonts w:ascii="Lucida Console" w:hAnsi="Lucida Console"/>
        </w:rPr>
        <w:t>/</w:t>
      </w:r>
      <w:r w:rsidR="00676B03">
        <w:rPr>
          <w:rFonts w:ascii="Lucida Console" w:hAnsi="Lucida Console"/>
        </w:rPr>
        <w:t>BHIM/get</w:t>
      </w:r>
      <w:r w:rsidR="00676B03" w:rsidRPr="000B7AEC">
        <w:rPr>
          <w:rFonts w:ascii="Lucida Console" w:hAnsi="Lucida Console"/>
        </w:rPr>
        <w:t>?uuid=</w:t>
      </w:r>
      <w:r w:rsidR="00676B03" w:rsidRPr="000B7AEC">
        <w:rPr>
          <w:rFonts w:ascii="Lucida Console" w:hAnsi="Lucida Console"/>
          <w:color w:val="7F7F7F" w:themeColor="text1" w:themeTint="80"/>
        </w:rPr>
        <w:t>&lt;player UUID&gt;</w:t>
      </w:r>
      <w:r>
        <w:t xml:space="preserve">, after which </w:t>
      </w:r>
      <w:r w:rsidR="00AB1088">
        <w:t xml:space="preserve">the </w:t>
      </w:r>
      <w:r>
        <w:t xml:space="preserve">server will respond with the </w:t>
      </w:r>
      <w:r w:rsidR="00AB1088">
        <w:t>corresponding values in a JSON string:</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F978B8"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2CB2E304"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6005B8" w:rsidRDefault="009249D1" w:rsidP="009249D1">
      <w:pPr>
        <w:pStyle w:val="Paragraph"/>
        <w:numPr>
          <w:ilvl w:val="0"/>
          <w:numId w:val="46"/>
        </w:numPr>
        <w:spacing w:after="0"/>
        <w:rPr>
          <w:b/>
        </w:rPr>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65BBCEF1"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EFC68F" w:rsidR="009249D1" w:rsidRPr="000B7AEC" w:rsidRDefault="009249D1" w:rsidP="009249D1">
      <w:pPr>
        <w:pStyle w:val="Paragraph"/>
        <w:numPr>
          <w:ilvl w:val="1"/>
          <w:numId w:val="46"/>
        </w:numPr>
      </w:pPr>
      <w:r w:rsidRPr="00AB1088">
        <w:rPr>
          <w:rFonts w:ascii="Lucida Console" w:hAnsi="Lucida Console"/>
        </w:rPr>
        <w:t>ips</w:t>
      </w:r>
      <w:r>
        <w:t>: All IP(s) of all participants (array of integers)</w:t>
      </w:r>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yli Rouge" w:date="2014-06-09T21:04:00Z" w:initials="KR">
    <w:p w14:paraId="269A6F23" w14:textId="3382F370" w:rsidR="009E7874" w:rsidRDefault="009E7874">
      <w:pPr>
        <w:pStyle w:val="CommentText"/>
      </w:pPr>
      <w:r>
        <w:rPr>
          <w:rStyle w:val="CommentReference"/>
        </w:rPr>
        <w:annotationRef/>
      </w:r>
      <w:r>
        <w:t>This may change in future versions</w:t>
      </w:r>
    </w:p>
  </w:comment>
  <w:comment w:id="16" w:author="Kyli Rouge" w:date="2015-09-30T21:17:00Z" w:initials="KR">
    <w:p w14:paraId="60C72344" w14:textId="7DC256EA" w:rsidR="002B052B" w:rsidRDefault="002B052B">
      <w:pPr>
        <w:pStyle w:val="CommentText"/>
      </w:pPr>
      <w:r>
        <w:rPr>
          <w:rStyle w:val="CommentReference"/>
        </w:rPr>
        <w:annotationRef/>
      </w:r>
      <w:r>
        <w:t>This row was introduced 2015-09-30 (Opus 5) for both alignment and futureproofing purposes.</w:t>
      </w:r>
      <w:r w:rsidR="00A44B31">
        <w:t xml:space="preserve"> Previous Opuses must be discarded as obsolete immediately.</w:t>
      </w:r>
      <w:bookmarkStart w:id="17" w:name="_GoBack"/>
      <w:bookmarkEnd w:id="17"/>
    </w:p>
  </w:comment>
  <w:comment w:id="30" w:author="Kyli Rouge" w:date="2014-06-09T17:33:00Z" w:initials="KR">
    <w:p w14:paraId="120BDE4D" w14:textId="24996D80" w:rsidR="009E7874" w:rsidRDefault="009E7874" w:rsidP="00852BE7">
      <w:pPr>
        <w:pStyle w:val="CommentText"/>
      </w:pPr>
      <w:r>
        <w:rPr>
          <w:rStyle w:val="CommentReference"/>
        </w:rPr>
        <w:annotationRef/>
      </w:r>
      <w:r>
        <w:t xml:space="preserve">Perhaps the local </w:t>
      </w:r>
      <w:r w:rsidR="00D965C7">
        <w:t xml:space="preserve">DBM </w:t>
      </w:r>
      <w:r>
        <w:t>should automatically poll the external database if it contains no such records?</w:t>
      </w:r>
    </w:p>
  </w:comment>
  <w:comment w:id="35" w:author="Kyli Rouge" w:date="2014-06-15T17:11:00Z" w:initials="KR">
    <w:p w14:paraId="60BA28CE" w14:textId="3B3BFBC0" w:rsidR="009E7874" w:rsidRDefault="009E7874">
      <w:pPr>
        <w:pStyle w:val="CommentText"/>
      </w:pPr>
      <w:r>
        <w:rPr>
          <w:rStyle w:val="CommentReference"/>
        </w:rPr>
        <w:annotationRef/>
      </w:r>
      <w:r>
        <w:t>TODO: Find a safe way to also ask anyone who’s successfully received the message if they have a copy they can give the failed recipient</w:t>
      </w:r>
    </w:p>
  </w:comment>
  <w:comment w:id="39" w:author="Kyli Rouge" w:date="2014-06-15T17:17:00Z" w:initials="KR">
    <w:p w14:paraId="2E2D0F30" w14:textId="1D0E6E2A" w:rsidR="009E7874" w:rsidRDefault="009E7874">
      <w:pPr>
        <w:pStyle w:val="CommentText"/>
      </w:pPr>
      <w:r>
        <w:rPr>
          <w:rStyle w:val="CommentReference"/>
        </w:rPr>
        <w:annotationRef/>
      </w:r>
      <w:r>
        <w:t>Perhaps have a way to tell if the contact no longer maintains a BHIM account</w:t>
      </w:r>
    </w:p>
  </w:comment>
  <w:comment w:id="44" w:author="Kyli Rouge" w:date="2014-06-12T20:23:00Z" w:initials="KR">
    <w:p w14:paraId="26929F4B" w14:textId="0872C23C" w:rsidR="009E7874" w:rsidRDefault="009E7874">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 w:id="47" w:author="Kyli Rouge" w:date="2014-06-12T20:23:00Z" w:initials="KR">
    <w:p w14:paraId="1A70FFC4" w14:textId="4689CBF6" w:rsidR="009E7874" w:rsidRDefault="009E7874" w:rsidP="00676B03">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60C72344"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635AC" w14:textId="77777777" w:rsidR="00D975B4" w:rsidRDefault="00D975B4">
      <w:pPr>
        <w:spacing w:after="0" w:line="240" w:lineRule="auto"/>
      </w:pPr>
      <w:r>
        <w:separator/>
      </w:r>
    </w:p>
  </w:endnote>
  <w:endnote w:type="continuationSeparator" w:id="0">
    <w:p w14:paraId="063D4CA6" w14:textId="77777777" w:rsidR="00D975B4" w:rsidRDefault="00D975B4">
      <w:pPr>
        <w:spacing w:after="0" w:line="240" w:lineRule="auto"/>
      </w:pPr>
      <w:r>
        <w:continuationSeparator/>
      </w:r>
    </w:p>
  </w:endnote>
  <w:endnote w:type="continuationNotice" w:id="1">
    <w:p w14:paraId="68A608E4" w14:textId="77777777" w:rsidR="00D975B4" w:rsidRDefault="00D975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B3A40254-FD3F-4CD8-A689-FE87965727C2}"/>
    <w:embedBold r:id="rId2" w:fontKey="{73BBDCEB-DA5D-4190-BE72-272F9192CD42}"/>
    <w:embedItalic r:id="rId3" w:fontKey="{E21D3931-E2B3-410C-85B9-F11D9567951D}"/>
    <w:embedBoldItalic r:id="rId4" w:fontKey="{37EA6133-FD67-40F2-8A09-8DCF87F8D65E}"/>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5" w:fontKey="{9E72B65F-8E29-474F-B791-FD084254069C}"/>
    <w:embedBold r:id="rId6" w:fontKey="{D83A2AE2-52FC-4BEA-A8AA-BA95B09B03DC}"/>
    <w:embedItalic r:id="rId7" w:fontKey="{8CB919D2-822A-4E4B-8EBF-26CDF6430CA8}"/>
    <w:embedBoldItalic r:id="rId8" w:fontKey="{A3FA1127-D800-4881-BE5D-3E76484B2A71}"/>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embedBold r:id="rId9" w:fontKey="{6F54E8D2-CB46-4C12-86A9-B0DC1B6F14D1}"/>
  </w:font>
  <w:font w:name="Segoe UI">
    <w:panose1 w:val="020B0502040204020203"/>
    <w:charset w:val="00"/>
    <w:family w:val="swiss"/>
    <w:pitch w:val="variable"/>
    <w:sig w:usb0="E4002EFF" w:usb1="C000E47F" w:usb2="00000009" w:usb3="00000000" w:csb0="000001FF" w:csb1="00000000"/>
    <w:embedRegular r:id="rId10" w:fontKey="{05CB1616-FB7B-4CF0-9505-9920B9647FEE}"/>
  </w:font>
  <w:font w:name="Lucida Console">
    <w:panose1 w:val="020B0609040504020204"/>
    <w:charset w:val="00"/>
    <w:family w:val="modern"/>
    <w:pitch w:val="fixed"/>
    <w:sig w:usb0="8000028F" w:usb1="00001800" w:usb2="00000000" w:usb3="00000000" w:csb0="0000001F" w:csb1="00000000"/>
    <w:embedRegular r:id="rId11" w:fontKey="{D06D0AE4-1F8E-4E9B-89E9-25943926C92B}"/>
    <w:embedBold r:id="rId12" w:fontKey="{5A86153B-B971-4EC2-B5C6-C2BB2AE9A84B}"/>
  </w:font>
  <w:font w:name="Cambria Math">
    <w:panose1 w:val="02040503050406030204"/>
    <w:charset w:val="00"/>
    <w:family w:val="roman"/>
    <w:pitch w:val="variable"/>
    <w:sig w:usb0="E00002FF" w:usb1="420024FF" w:usb2="00000000" w:usb3="00000000" w:csb0="0000019F" w:csb1="00000000"/>
    <w:embedBold r:id="rId13" w:fontKey="{9843800D-3A22-4C08-B099-B53E4CA71A0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6D5CA674" w:rsidR="009E7874" w:rsidRDefault="00D975B4">
    <w:pPr>
      <w:pStyle w:val="Footer"/>
    </w:pPr>
    <w:sdt>
      <w:sdtPr>
        <w:rPr>
          <w:color w:val="7F7F7F" w:themeColor="text1" w:themeTint="80"/>
        </w:rPr>
        <w:alias w:val="Title"/>
        <w:tag w:val=""/>
        <w:id w:val="1162434079"/>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sidR="00A44B31">
      <w:rPr>
        <w:b/>
        <w:bCs/>
        <w:noProof/>
        <w:color w:val="7722BB" w:themeColor="accent4"/>
      </w:rPr>
      <w:t>16</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sidR="00A44B31">
      <w:rPr>
        <w:bCs/>
        <w:noProof/>
        <w:color w:val="7F7F7F" w:themeColor="text1" w:themeTint="80"/>
      </w:rPr>
      <w:t>16</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785695216"/>
        <w:dataBinding w:prefixMappings="xmlns:ns0='http://purl.org/dc/elements/1.1/' xmlns:ns1='http://schemas.openxmlformats.org/package/2006/metadata/core-properties' " w:xpath="/ns1:coreProperties[1]/ns1:contentStatus[1]" w:storeItemID="{6C3C8BC8-F283-45AE-878A-BAB7291924A1}"/>
        <w:text/>
      </w:sdtPr>
      <w:sdtEndPr/>
      <w:sdtContent>
        <w:r w:rsidR="002B052B">
          <w:rPr>
            <w:color w:val="7F7F7F" w:themeColor="text1" w:themeTint="80"/>
          </w:rPr>
          <w:t>Opus 5</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777" w14:textId="36D18762" w:rsidR="009E7874" w:rsidRDefault="00D975B4">
    <w:pPr>
      <w:pStyle w:val="Footer"/>
    </w:pPr>
    <w:sdt>
      <w:sdtPr>
        <w:rPr>
          <w:color w:val="7F7F7F" w:themeColor="text1" w:themeTint="80"/>
        </w:rPr>
        <w:alias w:val="Title"/>
        <w:tag w:val=""/>
        <w:id w:val="1539162523"/>
        <w:placeholder>
          <w:docPart w:val="87863D70BECB4B3684A3A107BFFA9F93"/>
        </w:placeholder>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Pr>
        <w:b/>
        <w:bCs/>
        <w:noProof/>
        <w:color w:val="7722BB" w:themeColor="accent4"/>
      </w:rPr>
      <w:t>0</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Pr>
        <w:bCs/>
        <w:noProof/>
        <w:color w:val="7F7F7F" w:themeColor="text1" w:themeTint="80"/>
      </w:rPr>
      <w:t>0</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850248813"/>
        <w:placeholder>
          <w:docPart w:val="B5AD3A0FC55D41599B751D10229E523E"/>
        </w:placeholder>
        <w:dataBinding w:prefixMappings="xmlns:ns0='http://purl.org/dc/elements/1.1/' xmlns:ns1='http://schemas.openxmlformats.org/package/2006/metadata/core-properties' " w:xpath="/ns1:coreProperties[1]/ns1:contentStatus[1]" w:storeItemID="{6C3C8BC8-F283-45AE-878A-BAB7291924A1}"/>
        <w:text/>
      </w:sdtPr>
      <w:sdtEndPr/>
      <w:sdtContent>
        <w:r w:rsidR="00316ECA">
          <w:rPr>
            <w:color w:val="7F7F7F" w:themeColor="text1" w:themeTint="80"/>
          </w:rPr>
          <w:t xml:space="preserve">Opus </w:t>
        </w:r>
        <w:r w:rsidR="002B052B">
          <w:rPr>
            <w:color w:val="7F7F7F" w:themeColor="text1" w:themeTint="80"/>
          </w:rPr>
          <w:t>5</w:t>
        </w:r>
      </w:sdtContent>
    </w:sdt>
  </w:p>
  <w:p w14:paraId="38D9165A" w14:textId="77777777" w:rsidR="009E7874" w:rsidRDefault="009E7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2861B" w14:textId="77777777" w:rsidR="00D975B4" w:rsidRDefault="00D975B4">
      <w:pPr>
        <w:spacing w:after="0" w:line="240" w:lineRule="auto"/>
      </w:pPr>
      <w:r>
        <w:separator/>
      </w:r>
    </w:p>
  </w:footnote>
  <w:footnote w:type="continuationSeparator" w:id="0">
    <w:p w14:paraId="35AF3506" w14:textId="77777777" w:rsidR="00D975B4" w:rsidRDefault="00D975B4">
      <w:pPr>
        <w:spacing w:after="0" w:line="240" w:lineRule="auto"/>
      </w:pPr>
      <w:r>
        <w:continuationSeparator/>
      </w:r>
    </w:p>
  </w:footnote>
  <w:footnote w:type="continuationNotice" w:id="1">
    <w:p w14:paraId="05F5E637" w14:textId="77777777" w:rsidR="00D975B4" w:rsidRDefault="00D975B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15:restartNumberingAfterBreak="0">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A52F2"/>
    <w:multiLevelType w:val="multilevel"/>
    <w:tmpl w:val="7BC84602"/>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15:restartNumberingAfterBreak="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0F387D"/>
    <w:multiLevelType w:val="hybridMultilevel"/>
    <w:tmpl w:val="F322FEF4"/>
    <w:lvl w:ilvl="0" w:tplc="763440C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6674D"/>
    <w:rsid w:val="000718BC"/>
    <w:rsid w:val="000B7AEC"/>
    <w:rsid w:val="000E2AA2"/>
    <w:rsid w:val="000F5FD8"/>
    <w:rsid w:val="00106A64"/>
    <w:rsid w:val="00111308"/>
    <w:rsid w:val="00122AC7"/>
    <w:rsid w:val="00147C25"/>
    <w:rsid w:val="00182CB7"/>
    <w:rsid w:val="00185082"/>
    <w:rsid w:val="001F2282"/>
    <w:rsid w:val="00214375"/>
    <w:rsid w:val="0022240E"/>
    <w:rsid w:val="00224486"/>
    <w:rsid w:val="002313DC"/>
    <w:rsid w:val="00240266"/>
    <w:rsid w:val="00253896"/>
    <w:rsid w:val="00285CA0"/>
    <w:rsid w:val="00291142"/>
    <w:rsid w:val="002A5C3D"/>
    <w:rsid w:val="002A751D"/>
    <w:rsid w:val="002B052B"/>
    <w:rsid w:val="002C0E13"/>
    <w:rsid w:val="002D49A0"/>
    <w:rsid w:val="002E5B60"/>
    <w:rsid w:val="002F38E8"/>
    <w:rsid w:val="002F70D9"/>
    <w:rsid w:val="00303E73"/>
    <w:rsid w:val="00316ECA"/>
    <w:rsid w:val="0032559B"/>
    <w:rsid w:val="003824EB"/>
    <w:rsid w:val="00392BFD"/>
    <w:rsid w:val="003A4A91"/>
    <w:rsid w:val="003C7A54"/>
    <w:rsid w:val="0041057D"/>
    <w:rsid w:val="004243EF"/>
    <w:rsid w:val="00444D8B"/>
    <w:rsid w:val="004658D0"/>
    <w:rsid w:val="00482D07"/>
    <w:rsid w:val="004C37E5"/>
    <w:rsid w:val="004E4C60"/>
    <w:rsid w:val="00502DE0"/>
    <w:rsid w:val="00534132"/>
    <w:rsid w:val="00562FCE"/>
    <w:rsid w:val="0057116F"/>
    <w:rsid w:val="00594F8E"/>
    <w:rsid w:val="005953C7"/>
    <w:rsid w:val="005D1D8B"/>
    <w:rsid w:val="005E080D"/>
    <w:rsid w:val="005E72C4"/>
    <w:rsid w:val="006005B8"/>
    <w:rsid w:val="00616111"/>
    <w:rsid w:val="00623923"/>
    <w:rsid w:val="00676B03"/>
    <w:rsid w:val="00695A3D"/>
    <w:rsid w:val="006A4EAA"/>
    <w:rsid w:val="006C265D"/>
    <w:rsid w:val="006D0A06"/>
    <w:rsid w:val="006D1E4A"/>
    <w:rsid w:val="007327A2"/>
    <w:rsid w:val="0075036E"/>
    <w:rsid w:val="0075062F"/>
    <w:rsid w:val="0077697F"/>
    <w:rsid w:val="007A341E"/>
    <w:rsid w:val="007A73A2"/>
    <w:rsid w:val="007B41D8"/>
    <w:rsid w:val="007B577C"/>
    <w:rsid w:val="007D376E"/>
    <w:rsid w:val="007F1A59"/>
    <w:rsid w:val="00852BE7"/>
    <w:rsid w:val="008742F9"/>
    <w:rsid w:val="008913FA"/>
    <w:rsid w:val="008A2628"/>
    <w:rsid w:val="008B1262"/>
    <w:rsid w:val="008B2631"/>
    <w:rsid w:val="008D3599"/>
    <w:rsid w:val="008D76AC"/>
    <w:rsid w:val="008E5B44"/>
    <w:rsid w:val="008E764B"/>
    <w:rsid w:val="00902ADC"/>
    <w:rsid w:val="00906A3F"/>
    <w:rsid w:val="00923830"/>
    <w:rsid w:val="009249D1"/>
    <w:rsid w:val="00992D18"/>
    <w:rsid w:val="00995D4E"/>
    <w:rsid w:val="00997B03"/>
    <w:rsid w:val="009B3540"/>
    <w:rsid w:val="009E3AD1"/>
    <w:rsid w:val="009E7874"/>
    <w:rsid w:val="00A1017E"/>
    <w:rsid w:val="00A1082A"/>
    <w:rsid w:val="00A27324"/>
    <w:rsid w:val="00A44B31"/>
    <w:rsid w:val="00A55F01"/>
    <w:rsid w:val="00A64BC0"/>
    <w:rsid w:val="00A663F7"/>
    <w:rsid w:val="00A85634"/>
    <w:rsid w:val="00A87816"/>
    <w:rsid w:val="00A911BD"/>
    <w:rsid w:val="00AB1088"/>
    <w:rsid w:val="00B72BF2"/>
    <w:rsid w:val="00B72F15"/>
    <w:rsid w:val="00BC2BE5"/>
    <w:rsid w:val="00BD15F8"/>
    <w:rsid w:val="00BD3986"/>
    <w:rsid w:val="00BF02AD"/>
    <w:rsid w:val="00BF1B57"/>
    <w:rsid w:val="00BF41A9"/>
    <w:rsid w:val="00C14CEF"/>
    <w:rsid w:val="00C55B75"/>
    <w:rsid w:val="00C63297"/>
    <w:rsid w:val="00C73BC7"/>
    <w:rsid w:val="00C831F9"/>
    <w:rsid w:val="00CD7988"/>
    <w:rsid w:val="00D13FB3"/>
    <w:rsid w:val="00D263BF"/>
    <w:rsid w:val="00D66B37"/>
    <w:rsid w:val="00D965C7"/>
    <w:rsid w:val="00D975B4"/>
    <w:rsid w:val="00DA4423"/>
    <w:rsid w:val="00DC07B1"/>
    <w:rsid w:val="00DC3460"/>
    <w:rsid w:val="00DE03CA"/>
    <w:rsid w:val="00DE52C0"/>
    <w:rsid w:val="00DE77EE"/>
    <w:rsid w:val="00DF7056"/>
    <w:rsid w:val="00E43007"/>
    <w:rsid w:val="00E44F9C"/>
    <w:rsid w:val="00E618CA"/>
    <w:rsid w:val="00E63ADD"/>
    <w:rsid w:val="00E74DB1"/>
    <w:rsid w:val="00E875F7"/>
    <w:rsid w:val="00EC3EFE"/>
    <w:rsid w:val="00ED18DA"/>
    <w:rsid w:val="00EE0BEC"/>
    <w:rsid w:val="00EE2082"/>
    <w:rsid w:val="00EE730C"/>
    <w:rsid w:val="00EF0FBE"/>
    <w:rsid w:val="00EF6C25"/>
    <w:rsid w:val="00EF6F71"/>
    <w:rsid w:val="00F17C69"/>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9D24266F-B1EF-4544-9D3A-685E7E08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240266"/>
    <w:pPr>
      <w:keepNext/>
      <w:keepLines/>
      <w:numPr>
        <w:ilvl w:val="2"/>
        <w:numId w:val="12"/>
      </w:numPr>
      <w:spacing w:before="40" w:after="24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240266"/>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87863D70BECB4B3684A3A107BFFA9F93"/>
        <w:category>
          <w:name w:val="General"/>
          <w:gallery w:val="placeholder"/>
        </w:category>
        <w:types>
          <w:type w:val="bbPlcHdr"/>
        </w:types>
        <w:behaviors>
          <w:behavior w:val="content"/>
        </w:behaviors>
        <w:guid w:val="{92917D8B-3F92-4D61-BD48-099DD30869E1}"/>
      </w:docPartPr>
      <w:docPartBody>
        <w:p w:rsidR="003C63B8" w:rsidRDefault="0055315E" w:rsidP="0055315E">
          <w:pPr>
            <w:pStyle w:val="87863D70BECB4B3684A3A107BFFA9F93"/>
          </w:pPr>
          <w:r w:rsidRPr="00BF13AB">
            <w:rPr>
              <w:rStyle w:val="PlaceholderText"/>
            </w:rPr>
            <w:t>[Title]</w:t>
          </w:r>
        </w:p>
      </w:docPartBody>
    </w:docPart>
    <w:docPart>
      <w:docPartPr>
        <w:name w:val="B5AD3A0FC55D41599B751D10229E523E"/>
        <w:category>
          <w:name w:val="General"/>
          <w:gallery w:val="placeholder"/>
        </w:category>
        <w:types>
          <w:type w:val="bbPlcHdr"/>
        </w:types>
        <w:behaviors>
          <w:behavior w:val="content"/>
        </w:behaviors>
        <w:guid w:val="{A8FB0226-16CE-4F8D-8B9F-8BE8E94F1D0C}"/>
      </w:docPartPr>
      <w:docPartBody>
        <w:p w:rsidR="003C63B8" w:rsidRDefault="0055315E" w:rsidP="0055315E">
          <w:pPr>
            <w:pStyle w:val="B5AD3A0FC55D41599B751D10229E523E"/>
          </w:pPr>
          <w:r w:rsidRPr="00BF13A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0A14D5"/>
    <w:rsid w:val="000E3A2E"/>
    <w:rsid w:val="00300F0D"/>
    <w:rsid w:val="003C63B8"/>
    <w:rsid w:val="00487690"/>
    <w:rsid w:val="0055315E"/>
    <w:rsid w:val="00575616"/>
    <w:rsid w:val="00C75894"/>
    <w:rsid w:val="00DE1FD2"/>
    <w:rsid w:val="00ED0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0A14D5"/>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 w:type="paragraph" w:customStyle="1" w:styleId="E03E592136A843AE98F1CA5B2A6F8611">
    <w:name w:val="E03E592136A843AE98F1CA5B2A6F8611"/>
    <w:rsid w:val="0055315E"/>
  </w:style>
  <w:style w:type="paragraph" w:customStyle="1" w:styleId="CC57B2B7A9084EA1A73059E106572C2B">
    <w:name w:val="CC57B2B7A9084EA1A73059E106572C2B"/>
    <w:rsid w:val="0055315E"/>
  </w:style>
  <w:style w:type="paragraph" w:customStyle="1" w:styleId="52C2B136818849719EE911A5DBD9BBD4">
    <w:name w:val="52C2B136818849719EE911A5DBD9BBD4"/>
    <w:rsid w:val="0055315E"/>
  </w:style>
  <w:style w:type="paragraph" w:customStyle="1" w:styleId="243C8D34F70E411DAF76294950562831">
    <w:name w:val="243C8D34F70E411DAF76294950562831"/>
    <w:rsid w:val="0055315E"/>
  </w:style>
  <w:style w:type="paragraph" w:customStyle="1" w:styleId="87863D70BECB4B3684A3A107BFFA9F93">
    <w:name w:val="87863D70BECB4B3684A3A107BFFA9F93"/>
    <w:rsid w:val="0055315E"/>
  </w:style>
  <w:style w:type="paragraph" w:customStyle="1" w:styleId="B5AD3A0FC55D41599B751D10229E523E">
    <w:name w:val="B5AD3A0FC55D41599B751D10229E523E"/>
    <w:rsid w:val="00553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1F75F8DD-0F98-4259-AC4D-3362574D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14557</TotalTime>
  <Pages>17</Pages>
  <Words>3986</Words>
  <Characters>22723</Characters>
  <Application>Microsoft Office Word</Application>
  <DocSecurity>0</DocSecurity>
  <Lines>189</Lines>
  <Paragraphs>53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BHIM Implementation Spec</vt:lpstr>
      <vt:lpstr>The Short of It</vt:lpstr>
      <vt:lpstr>Definitions</vt:lpstr>
      <vt:lpstr>    Users</vt:lpstr>
      <vt:lpstr>        Players</vt:lpstr>
      <vt:lpstr>        Characters</vt:lpstr>
      <vt:lpstr>        Contacts</vt:lpstr>
      <vt:lpstr>    Chats</vt:lpstr>
      <vt:lpstr>    Technology</vt:lpstr>
      <vt:lpstr>        Timestamp</vt:lpstr>
      <vt:lpstr>        IP Address</vt:lpstr>
      <vt:lpstr>    Messages</vt:lpstr>
      <vt:lpstr>        Communication Port</vt:lpstr>
      <vt:lpstr>        Message Structure</vt:lpstr>
      <vt:lpstr>        Message Types</vt:lpstr>
      <vt:lpstr>        Roleplay Message</vt:lpstr>
      <vt:lpstr>The Client</vt:lpstr>
      <vt:lpstr>    Parsing User Input</vt:lpstr>
      <vt:lpstr>        Roleplay Message Parsing Rules</vt:lpstr>
      <vt:lpstr>        Roleplay Message Parsing</vt:lpstr>
      <vt:lpstr>    Sending Messages</vt:lpstr>
      <vt:lpstr>        Compiling User Input into a Sendable Message</vt:lpstr>
      <vt:lpstr>        Constructing a Special Message</vt:lpstr>
      <vt:lpstr>    Receiving Messages</vt:lpstr>
      <vt:lpstr>        Receiving a Special Message</vt:lpstr>
      <vt:lpstr>    Maintaining a Local Database</vt:lpstr>
      <vt:lpstr>        Mirror Database</vt:lpstr>
      <vt:lpstr>        Conversation History</vt:lpstr>
      <vt:lpstr>The Server</vt:lpstr>
      <vt:lpstr>    UUIDs</vt:lpstr>
      <vt:lpstr>        Creation</vt:lpstr>
      <vt:lpstr>        Storage</vt:lpstr>
      <vt:lpstr>        Retrieval</vt:lpstr>
      <vt:lpstr>        Maintenance</vt:lpstr>
      <vt:lpstr>    User-created data</vt:lpstr>
      <vt:lpstr>        Storage</vt:lpstr>
      <vt:lpstr>        Retrieval </vt:lpstr>
    </vt:vector>
  </TitlesOfParts>
  <Company>Blue Husky Programming</Company>
  <LinksUpToDate>false</LinksUpToDate>
  <CharactersWithSpaces>26656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65</cp:revision>
  <dcterms:created xsi:type="dcterms:W3CDTF">2014-05-31T23:35:00Z</dcterms:created>
  <dcterms:modified xsi:type="dcterms:W3CDTF">2015-10-01T01:19:00Z</dcterms:modified>
  <cp:contentStatus>Opus 5</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